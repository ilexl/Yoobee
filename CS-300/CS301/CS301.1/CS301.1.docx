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2A27C" w14:textId="77777777" w:rsidR="004D4D08" w:rsidRDefault="004D4D08" w:rsidP="00947C5D">
      <w:pPr>
        <w:pStyle w:val="Title"/>
        <w:jc w:val="both"/>
      </w:pPr>
    </w:p>
    <w:p w14:paraId="34D05493" w14:textId="77777777" w:rsidR="004D4D08" w:rsidRDefault="004D4D08" w:rsidP="00947C5D">
      <w:pPr>
        <w:pStyle w:val="Title"/>
        <w:jc w:val="both"/>
      </w:pPr>
    </w:p>
    <w:p w14:paraId="374969F6" w14:textId="77777777" w:rsidR="004D4D08" w:rsidRDefault="004D4D08" w:rsidP="00947C5D">
      <w:pPr>
        <w:pStyle w:val="Title"/>
        <w:jc w:val="both"/>
      </w:pPr>
    </w:p>
    <w:p w14:paraId="1672E50D" w14:textId="77777777" w:rsidR="004D4D08" w:rsidRDefault="004D4D08" w:rsidP="00947C5D">
      <w:pPr>
        <w:pStyle w:val="Title"/>
        <w:jc w:val="both"/>
      </w:pPr>
    </w:p>
    <w:p w14:paraId="50C9DFAA" w14:textId="77777777" w:rsidR="004D4D08" w:rsidRDefault="004D4D08" w:rsidP="00947C5D">
      <w:pPr>
        <w:pStyle w:val="Title"/>
        <w:jc w:val="both"/>
      </w:pPr>
    </w:p>
    <w:p w14:paraId="6B966295" w14:textId="77777777" w:rsidR="004D4D08" w:rsidRDefault="004D4D08" w:rsidP="00947C5D">
      <w:pPr>
        <w:pStyle w:val="Title"/>
        <w:jc w:val="both"/>
      </w:pPr>
    </w:p>
    <w:p w14:paraId="0350E891" w14:textId="26D26399" w:rsidR="004D4D08" w:rsidRDefault="004C771E" w:rsidP="00947C5D">
      <w:pPr>
        <w:pStyle w:val="Title"/>
        <w:jc w:val="both"/>
      </w:pPr>
      <w:r>
        <w:t>2407-BSE</w:t>
      </w:r>
    </w:p>
    <w:p w14:paraId="51F6AEA8" w14:textId="77777777" w:rsidR="004D4D08" w:rsidRPr="00BA598C" w:rsidRDefault="004D4D08" w:rsidP="00947C5D">
      <w:pPr>
        <w:jc w:val="both"/>
      </w:pPr>
    </w:p>
    <w:p w14:paraId="7F9754C5" w14:textId="57FEF231" w:rsidR="004D4D08" w:rsidRDefault="009A5255" w:rsidP="00947C5D">
      <w:pPr>
        <w:pStyle w:val="Title"/>
        <w:jc w:val="both"/>
      </w:pPr>
      <w:r w:rsidRPr="009A5255">
        <w:t>Investigative Studio II</w:t>
      </w:r>
      <w:r>
        <w:t xml:space="preserve"> </w:t>
      </w:r>
      <w:r w:rsidR="004D4D08">
        <w:t>–</w:t>
      </w:r>
      <w:r w:rsidR="000F77A6">
        <w:t xml:space="preserve"> </w:t>
      </w:r>
      <w:r w:rsidR="00F32AAA">
        <w:t>P</w:t>
      </w:r>
      <w:r>
        <w:t>roposal</w:t>
      </w:r>
    </w:p>
    <w:p w14:paraId="6B9C166E" w14:textId="77777777" w:rsidR="004D4D08" w:rsidRPr="00BA598C" w:rsidRDefault="004D4D08" w:rsidP="00947C5D">
      <w:pPr>
        <w:jc w:val="both"/>
      </w:pPr>
    </w:p>
    <w:p w14:paraId="5E156661" w14:textId="7AFD3B66" w:rsidR="004D4D08" w:rsidRDefault="009A5255" w:rsidP="00947C5D">
      <w:pPr>
        <w:pStyle w:val="Title"/>
        <w:jc w:val="both"/>
      </w:pPr>
      <w:r>
        <w:t>CS301.1</w:t>
      </w:r>
    </w:p>
    <w:p w14:paraId="406FA9BB" w14:textId="0FB547CB" w:rsidR="003F114F" w:rsidRDefault="004D4D08" w:rsidP="00947C5D">
      <w:pPr>
        <w:jc w:val="both"/>
        <w:rPr>
          <w:rStyle w:val="Emphasis"/>
        </w:rPr>
      </w:pPr>
      <w:r w:rsidRPr="009E1CEE">
        <w:rPr>
          <w:rStyle w:val="Emphasis"/>
        </w:rPr>
        <w:t>Alexander Legner</w:t>
      </w:r>
      <w:r w:rsidR="00947C5D">
        <w:rPr>
          <w:rStyle w:val="Emphasis"/>
        </w:rPr>
        <w:tab/>
      </w:r>
      <w:r w:rsidR="003F114F">
        <w:rPr>
          <w:rStyle w:val="Emphasis"/>
        </w:rPr>
        <w:br/>
        <w:t>William Tetzlaff</w:t>
      </w:r>
    </w:p>
    <w:p w14:paraId="4E9E2696" w14:textId="77777777" w:rsidR="00CC5602" w:rsidRDefault="00CC5602" w:rsidP="00947C5D">
      <w:pPr>
        <w:jc w:val="both"/>
        <w:rPr>
          <w:rStyle w:val="Emphasis"/>
        </w:rPr>
      </w:pPr>
      <w:r>
        <w:rPr>
          <w:rStyle w:val="Emphasis"/>
        </w:rPr>
        <w:br w:type="page"/>
      </w:r>
    </w:p>
    <w:p w14:paraId="243B22EF" w14:textId="77777777" w:rsidR="006B4CBD" w:rsidRDefault="006B4CBD" w:rsidP="00947C5D">
      <w:pPr>
        <w:pStyle w:val="Heading1"/>
        <w:spacing w:before="0"/>
        <w:jc w:val="both"/>
      </w:pPr>
      <w:bookmarkStart w:id="0" w:name="_Toc174618806"/>
      <w:r>
        <w:lastRenderedPageBreak/>
        <w:t>Document Outline</w:t>
      </w:r>
      <w:bookmarkEnd w:id="0"/>
    </w:p>
    <w:p w14:paraId="0BB7E785" w14:textId="77777777" w:rsidR="006B4CBD" w:rsidRDefault="006B4CBD" w:rsidP="00947C5D">
      <w:pPr>
        <w:pStyle w:val="Heading2"/>
        <w:jc w:val="both"/>
      </w:pPr>
      <w:bookmarkStart w:id="1" w:name="_Toc134715806"/>
      <w:bookmarkStart w:id="2" w:name="_Toc174618807"/>
      <w:r>
        <w:t>Table of Contents</w:t>
      </w:r>
      <w:bookmarkEnd w:id="1"/>
      <w:bookmarkEnd w:id="2"/>
    </w:p>
    <w:p w14:paraId="293991BD" w14:textId="77777777" w:rsidR="006B4CBD" w:rsidRDefault="006B4CBD" w:rsidP="00947C5D">
      <w:pPr>
        <w:pStyle w:val="TOC1"/>
        <w:tabs>
          <w:tab w:val="right" w:leader="dot" w:pos="9017"/>
        </w:tabs>
        <w:jc w:val="both"/>
      </w:pPr>
      <w:r>
        <w:fldChar w:fldCharType="begin"/>
      </w:r>
    </w:p>
    <w:p w14:paraId="4C7059BC" w14:textId="73F43D8D" w:rsidR="008F707B" w:rsidRDefault="00CC7E4C">
      <w:pPr>
        <w:pStyle w:val="TOC1"/>
        <w:tabs>
          <w:tab w:val="right" w:leader="dot" w:pos="9016"/>
        </w:tabs>
        <w:rPr>
          <w:rFonts w:eastAsiaTheme="minorEastAsia"/>
          <w:noProof/>
          <w:kern w:val="2"/>
          <w:sz w:val="24"/>
          <w:szCs w:val="24"/>
          <w:lang w:eastAsia="en-NZ"/>
          <w14:ligatures w14:val="standardContextual"/>
        </w:rPr>
      </w:pPr>
      <w:sdt>
        <w:sdtPr>
          <w:id w:val="103356560"/>
          <w:docPartObj>
            <w:docPartGallery w:val="Table of Contents"/>
            <w:docPartUnique/>
          </w:docPartObj>
        </w:sdtPr>
        <w:sdtEndPr/>
        <w:sdtContent>
          <w:r w:rsidR="006B4CBD">
            <w:instrText>TOC \o "1-3" \h \z \u</w:instrText>
          </w:r>
          <w:r w:rsidR="006B4CBD">
            <w:fldChar w:fldCharType="separate"/>
          </w:r>
        </w:sdtContent>
      </w:sdt>
      <w:hyperlink w:anchor="_Toc174618806" w:history="1">
        <w:r w:rsidR="008F707B" w:rsidRPr="001D5948">
          <w:rPr>
            <w:rStyle w:val="Hyperlink"/>
            <w:noProof/>
          </w:rPr>
          <w:t>Document Outline</w:t>
        </w:r>
        <w:r w:rsidR="008F707B">
          <w:rPr>
            <w:noProof/>
            <w:webHidden/>
          </w:rPr>
          <w:tab/>
        </w:r>
        <w:r w:rsidR="008F707B">
          <w:rPr>
            <w:noProof/>
            <w:webHidden/>
          </w:rPr>
          <w:fldChar w:fldCharType="begin"/>
        </w:r>
        <w:r w:rsidR="008F707B">
          <w:rPr>
            <w:noProof/>
            <w:webHidden/>
          </w:rPr>
          <w:instrText xml:space="preserve"> PAGEREF _Toc174618806 \h </w:instrText>
        </w:r>
        <w:r w:rsidR="008F707B">
          <w:rPr>
            <w:noProof/>
            <w:webHidden/>
          </w:rPr>
        </w:r>
        <w:r w:rsidR="008F707B">
          <w:rPr>
            <w:noProof/>
            <w:webHidden/>
          </w:rPr>
          <w:fldChar w:fldCharType="separate"/>
        </w:r>
        <w:r>
          <w:rPr>
            <w:noProof/>
            <w:webHidden/>
          </w:rPr>
          <w:t>2</w:t>
        </w:r>
        <w:r w:rsidR="008F707B">
          <w:rPr>
            <w:noProof/>
            <w:webHidden/>
          </w:rPr>
          <w:fldChar w:fldCharType="end"/>
        </w:r>
      </w:hyperlink>
    </w:p>
    <w:p w14:paraId="0D2F712B" w14:textId="75D7351C"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07" w:history="1">
        <w:r w:rsidRPr="001D5948">
          <w:rPr>
            <w:rStyle w:val="Hyperlink"/>
            <w:noProof/>
          </w:rPr>
          <w:t>Table of Contents</w:t>
        </w:r>
        <w:r>
          <w:rPr>
            <w:noProof/>
            <w:webHidden/>
          </w:rPr>
          <w:tab/>
        </w:r>
        <w:r>
          <w:rPr>
            <w:noProof/>
            <w:webHidden/>
          </w:rPr>
          <w:fldChar w:fldCharType="begin"/>
        </w:r>
        <w:r>
          <w:rPr>
            <w:noProof/>
            <w:webHidden/>
          </w:rPr>
          <w:instrText xml:space="preserve"> PAGEREF _Toc174618807 \h </w:instrText>
        </w:r>
        <w:r>
          <w:rPr>
            <w:noProof/>
            <w:webHidden/>
          </w:rPr>
        </w:r>
        <w:r>
          <w:rPr>
            <w:noProof/>
            <w:webHidden/>
          </w:rPr>
          <w:fldChar w:fldCharType="separate"/>
        </w:r>
        <w:r w:rsidR="00CC7E4C">
          <w:rPr>
            <w:noProof/>
            <w:webHidden/>
          </w:rPr>
          <w:t>2</w:t>
        </w:r>
        <w:r>
          <w:rPr>
            <w:noProof/>
            <w:webHidden/>
          </w:rPr>
          <w:fldChar w:fldCharType="end"/>
        </w:r>
      </w:hyperlink>
    </w:p>
    <w:p w14:paraId="7015395D" w14:textId="6E19FB7D"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08" w:history="1">
        <w:r w:rsidRPr="001D5948">
          <w:rPr>
            <w:rStyle w:val="Hyperlink"/>
            <w:noProof/>
          </w:rPr>
          <w:t>Table of Figures</w:t>
        </w:r>
        <w:r>
          <w:rPr>
            <w:noProof/>
            <w:webHidden/>
          </w:rPr>
          <w:tab/>
        </w:r>
        <w:r>
          <w:rPr>
            <w:noProof/>
            <w:webHidden/>
          </w:rPr>
          <w:fldChar w:fldCharType="begin"/>
        </w:r>
        <w:r>
          <w:rPr>
            <w:noProof/>
            <w:webHidden/>
          </w:rPr>
          <w:instrText xml:space="preserve"> PAGEREF _Toc174618808 \h </w:instrText>
        </w:r>
        <w:r>
          <w:rPr>
            <w:noProof/>
            <w:webHidden/>
          </w:rPr>
        </w:r>
        <w:r>
          <w:rPr>
            <w:noProof/>
            <w:webHidden/>
          </w:rPr>
          <w:fldChar w:fldCharType="separate"/>
        </w:r>
        <w:r w:rsidR="00CC7E4C">
          <w:rPr>
            <w:noProof/>
            <w:webHidden/>
          </w:rPr>
          <w:t>2</w:t>
        </w:r>
        <w:r>
          <w:rPr>
            <w:noProof/>
            <w:webHidden/>
          </w:rPr>
          <w:fldChar w:fldCharType="end"/>
        </w:r>
      </w:hyperlink>
    </w:p>
    <w:p w14:paraId="79468E35" w14:textId="0E621A8C"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09" w:history="1">
        <w:r w:rsidRPr="001D5948">
          <w:rPr>
            <w:rStyle w:val="Hyperlink"/>
            <w:noProof/>
          </w:rPr>
          <w:t>Table of Tables</w:t>
        </w:r>
        <w:r>
          <w:rPr>
            <w:noProof/>
            <w:webHidden/>
          </w:rPr>
          <w:tab/>
        </w:r>
        <w:r>
          <w:rPr>
            <w:noProof/>
            <w:webHidden/>
          </w:rPr>
          <w:fldChar w:fldCharType="begin"/>
        </w:r>
        <w:r>
          <w:rPr>
            <w:noProof/>
            <w:webHidden/>
          </w:rPr>
          <w:instrText xml:space="preserve"> PAGEREF _Toc174618809 \h </w:instrText>
        </w:r>
        <w:r>
          <w:rPr>
            <w:noProof/>
            <w:webHidden/>
          </w:rPr>
        </w:r>
        <w:r>
          <w:rPr>
            <w:noProof/>
            <w:webHidden/>
          </w:rPr>
          <w:fldChar w:fldCharType="separate"/>
        </w:r>
        <w:r w:rsidR="00CC7E4C">
          <w:rPr>
            <w:noProof/>
            <w:webHidden/>
          </w:rPr>
          <w:t>2</w:t>
        </w:r>
        <w:r>
          <w:rPr>
            <w:noProof/>
            <w:webHidden/>
          </w:rPr>
          <w:fldChar w:fldCharType="end"/>
        </w:r>
      </w:hyperlink>
    </w:p>
    <w:p w14:paraId="22CA76F9" w14:textId="127F6AA5" w:rsidR="008F707B" w:rsidRDefault="008F707B">
      <w:pPr>
        <w:pStyle w:val="TOC1"/>
        <w:tabs>
          <w:tab w:val="right" w:leader="dot" w:pos="9016"/>
        </w:tabs>
        <w:rPr>
          <w:rFonts w:eastAsiaTheme="minorEastAsia"/>
          <w:noProof/>
          <w:kern w:val="2"/>
          <w:sz w:val="24"/>
          <w:szCs w:val="24"/>
          <w:lang w:eastAsia="en-NZ"/>
          <w14:ligatures w14:val="standardContextual"/>
        </w:rPr>
      </w:pPr>
      <w:hyperlink w:anchor="_Toc174618810" w:history="1">
        <w:r w:rsidRPr="001D5948">
          <w:rPr>
            <w:rStyle w:val="Hyperlink"/>
            <w:noProof/>
          </w:rPr>
          <w:t>Proposal</w:t>
        </w:r>
        <w:r>
          <w:rPr>
            <w:noProof/>
            <w:webHidden/>
          </w:rPr>
          <w:tab/>
        </w:r>
        <w:r>
          <w:rPr>
            <w:noProof/>
            <w:webHidden/>
          </w:rPr>
          <w:fldChar w:fldCharType="begin"/>
        </w:r>
        <w:r>
          <w:rPr>
            <w:noProof/>
            <w:webHidden/>
          </w:rPr>
          <w:instrText xml:space="preserve"> PAGEREF _Toc174618810 \h </w:instrText>
        </w:r>
        <w:r>
          <w:rPr>
            <w:noProof/>
            <w:webHidden/>
          </w:rPr>
        </w:r>
        <w:r>
          <w:rPr>
            <w:noProof/>
            <w:webHidden/>
          </w:rPr>
          <w:fldChar w:fldCharType="separate"/>
        </w:r>
        <w:r w:rsidR="00CC7E4C">
          <w:rPr>
            <w:noProof/>
            <w:webHidden/>
          </w:rPr>
          <w:t>4</w:t>
        </w:r>
        <w:r>
          <w:rPr>
            <w:noProof/>
            <w:webHidden/>
          </w:rPr>
          <w:fldChar w:fldCharType="end"/>
        </w:r>
      </w:hyperlink>
    </w:p>
    <w:p w14:paraId="4C4301B4" w14:textId="33636B37"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11" w:history="1">
        <w:r w:rsidRPr="001D5948">
          <w:rPr>
            <w:rStyle w:val="Hyperlink"/>
            <w:noProof/>
          </w:rPr>
          <w:t>Executive Summary</w:t>
        </w:r>
        <w:r>
          <w:rPr>
            <w:noProof/>
            <w:webHidden/>
          </w:rPr>
          <w:tab/>
        </w:r>
        <w:r>
          <w:rPr>
            <w:noProof/>
            <w:webHidden/>
          </w:rPr>
          <w:fldChar w:fldCharType="begin"/>
        </w:r>
        <w:r>
          <w:rPr>
            <w:noProof/>
            <w:webHidden/>
          </w:rPr>
          <w:instrText xml:space="preserve"> PAGEREF _Toc174618811 \h </w:instrText>
        </w:r>
        <w:r>
          <w:rPr>
            <w:noProof/>
            <w:webHidden/>
          </w:rPr>
        </w:r>
        <w:r>
          <w:rPr>
            <w:noProof/>
            <w:webHidden/>
          </w:rPr>
          <w:fldChar w:fldCharType="separate"/>
        </w:r>
        <w:r w:rsidR="00CC7E4C">
          <w:rPr>
            <w:noProof/>
            <w:webHidden/>
          </w:rPr>
          <w:t>4</w:t>
        </w:r>
        <w:r>
          <w:rPr>
            <w:noProof/>
            <w:webHidden/>
          </w:rPr>
          <w:fldChar w:fldCharType="end"/>
        </w:r>
      </w:hyperlink>
    </w:p>
    <w:p w14:paraId="41A528AA" w14:textId="279E2457"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12" w:history="1">
        <w:r w:rsidRPr="001D5948">
          <w:rPr>
            <w:rStyle w:val="Hyperlink"/>
            <w:noProof/>
          </w:rPr>
          <w:t>Research Question</w:t>
        </w:r>
        <w:r>
          <w:rPr>
            <w:noProof/>
            <w:webHidden/>
          </w:rPr>
          <w:tab/>
        </w:r>
        <w:r>
          <w:rPr>
            <w:noProof/>
            <w:webHidden/>
          </w:rPr>
          <w:fldChar w:fldCharType="begin"/>
        </w:r>
        <w:r>
          <w:rPr>
            <w:noProof/>
            <w:webHidden/>
          </w:rPr>
          <w:instrText xml:space="preserve"> PAGEREF _Toc174618812 \h </w:instrText>
        </w:r>
        <w:r>
          <w:rPr>
            <w:noProof/>
            <w:webHidden/>
          </w:rPr>
        </w:r>
        <w:r>
          <w:rPr>
            <w:noProof/>
            <w:webHidden/>
          </w:rPr>
          <w:fldChar w:fldCharType="separate"/>
        </w:r>
        <w:r w:rsidR="00CC7E4C">
          <w:rPr>
            <w:noProof/>
            <w:webHidden/>
          </w:rPr>
          <w:t>5</w:t>
        </w:r>
        <w:r>
          <w:rPr>
            <w:noProof/>
            <w:webHidden/>
          </w:rPr>
          <w:fldChar w:fldCharType="end"/>
        </w:r>
      </w:hyperlink>
    </w:p>
    <w:p w14:paraId="7815C62A" w14:textId="02D8E362"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13" w:history="1">
        <w:r w:rsidRPr="001D5948">
          <w:rPr>
            <w:rStyle w:val="Hyperlink"/>
            <w:noProof/>
          </w:rPr>
          <w:t>Discussion</w:t>
        </w:r>
        <w:r>
          <w:rPr>
            <w:noProof/>
            <w:webHidden/>
          </w:rPr>
          <w:tab/>
        </w:r>
        <w:r>
          <w:rPr>
            <w:noProof/>
            <w:webHidden/>
          </w:rPr>
          <w:fldChar w:fldCharType="begin"/>
        </w:r>
        <w:r>
          <w:rPr>
            <w:noProof/>
            <w:webHidden/>
          </w:rPr>
          <w:instrText xml:space="preserve"> PAGEREF _Toc174618813 \h </w:instrText>
        </w:r>
        <w:r>
          <w:rPr>
            <w:noProof/>
            <w:webHidden/>
          </w:rPr>
        </w:r>
        <w:r>
          <w:rPr>
            <w:noProof/>
            <w:webHidden/>
          </w:rPr>
          <w:fldChar w:fldCharType="separate"/>
        </w:r>
        <w:r w:rsidR="00CC7E4C">
          <w:rPr>
            <w:noProof/>
            <w:webHidden/>
          </w:rPr>
          <w:t>5</w:t>
        </w:r>
        <w:r>
          <w:rPr>
            <w:noProof/>
            <w:webHidden/>
          </w:rPr>
          <w:fldChar w:fldCharType="end"/>
        </w:r>
      </w:hyperlink>
    </w:p>
    <w:p w14:paraId="7660333D" w14:textId="3DF1FECD"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14" w:history="1">
        <w:r w:rsidRPr="001D5948">
          <w:rPr>
            <w:rStyle w:val="Hyperlink"/>
            <w:noProof/>
          </w:rPr>
          <w:t>Literature Review</w:t>
        </w:r>
        <w:r>
          <w:rPr>
            <w:noProof/>
            <w:webHidden/>
          </w:rPr>
          <w:tab/>
        </w:r>
        <w:r>
          <w:rPr>
            <w:noProof/>
            <w:webHidden/>
          </w:rPr>
          <w:fldChar w:fldCharType="begin"/>
        </w:r>
        <w:r>
          <w:rPr>
            <w:noProof/>
            <w:webHidden/>
          </w:rPr>
          <w:instrText xml:space="preserve"> PAGEREF _Toc174618814 \h </w:instrText>
        </w:r>
        <w:r>
          <w:rPr>
            <w:noProof/>
            <w:webHidden/>
          </w:rPr>
        </w:r>
        <w:r>
          <w:rPr>
            <w:noProof/>
            <w:webHidden/>
          </w:rPr>
          <w:fldChar w:fldCharType="separate"/>
        </w:r>
        <w:r w:rsidR="00CC7E4C">
          <w:rPr>
            <w:noProof/>
            <w:webHidden/>
          </w:rPr>
          <w:t>6</w:t>
        </w:r>
        <w:r>
          <w:rPr>
            <w:noProof/>
            <w:webHidden/>
          </w:rPr>
          <w:fldChar w:fldCharType="end"/>
        </w:r>
      </w:hyperlink>
    </w:p>
    <w:p w14:paraId="639AA045" w14:textId="3FFC9CC7"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15" w:history="1">
        <w:r w:rsidRPr="001D5948">
          <w:rPr>
            <w:rStyle w:val="Hyperlink"/>
            <w:noProof/>
          </w:rPr>
          <w:t>Prisma Diagram</w:t>
        </w:r>
        <w:r>
          <w:rPr>
            <w:noProof/>
            <w:webHidden/>
          </w:rPr>
          <w:tab/>
        </w:r>
        <w:r>
          <w:rPr>
            <w:noProof/>
            <w:webHidden/>
          </w:rPr>
          <w:fldChar w:fldCharType="begin"/>
        </w:r>
        <w:r>
          <w:rPr>
            <w:noProof/>
            <w:webHidden/>
          </w:rPr>
          <w:instrText xml:space="preserve"> PAGEREF _Toc174618815 \h </w:instrText>
        </w:r>
        <w:r>
          <w:rPr>
            <w:noProof/>
            <w:webHidden/>
          </w:rPr>
        </w:r>
        <w:r>
          <w:rPr>
            <w:noProof/>
            <w:webHidden/>
          </w:rPr>
          <w:fldChar w:fldCharType="separate"/>
        </w:r>
        <w:r w:rsidR="00CC7E4C">
          <w:rPr>
            <w:noProof/>
            <w:webHidden/>
          </w:rPr>
          <w:t>6</w:t>
        </w:r>
        <w:r>
          <w:rPr>
            <w:noProof/>
            <w:webHidden/>
          </w:rPr>
          <w:fldChar w:fldCharType="end"/>
        </w:r>
      </w:hyperlink>
    </w:p>
    <w:p w14:paraId="3E0373AC" w14:textId="6DFC14C6"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16" w:history="1">
        <w:r w:rsidRPr="001D5948">
          <w:rPr>
            <w:rStyle w:val="Hyperlink"/>
            <w:noProof/>
          </w:rPr>
          <w:t>Papers | Articles | Resources</w:t>
        </w:r>
        <w:r>
          <w:rPr>
            <w:noProof/>
            <w:webHidden/>
          </w:rPr>
          <w:tab/>
        </w:r>
        <w:r>
          <w:rPr>
            <w:noProof/>
            <w:webHidden/>
          </w:rPr>
          <w:fldChar w:fldCharType="begin"/>
        </w:r>
        <w:r>
          <w:rPr>
            <w:noProof/>
            <w:webHidden/>
          </w:rPr>
          <w:instrText xml:space="preserve"> PAGEREF _Toc174618816 \h </w:instrText>
        </w:r>
        <w:r>
          <w:rPr>
            <w:noProof/>
            <w:webHidden/>
          </w:rPr>
        </w:r>
        <w:r>
          <w:rPr>
            <w:noProof/>
            <w:webHidden/>
          </w:rPr>
          <w:fldChar w:fldCharType="separate"/>
        </w:r>
        <w:r w:rsidR="00CC7E4C">
          <w:rPr>
            <w:noProof/>
            <w:webHidden/>
          </w:rPr>
          <w:t>7</w:t>
        </w:r>
        <w:r>
          <w:rPr>
            <w:noProof/>
            <w:webHidden/>
          </w:rPr>
          <w:fldChar w:fldCharType="end"/>
        </w:r>
      </w:hyperlink>
    </w:p>
    <w:p w14:paraId="257969F3" w14:textId="2E4916DD"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17" w:history="1">
        <w:r w:rsidRPr="001D5948">
          <w:rPr>
            <w:rStyle w:val="Hyperlink"/>
            <w:noProof/>
          </w:rPr>
          <w:t>Existing Systems</w:t>
        </w:r>
        <w:r>
          <w:rPr>
            <w:noProof/>
            <w:webHidden/>
          </w:rPr>
          <w:tab/>
        </w:r>
        <w:r>
          <w:rPr>
            <w:noProof/>
            <w:webHidden/>
          </w:rPr>
          <w:fldChar w:fldCharType="begin"/>
        </w:r>
        <w:r>
          <w:rPr>
            <w:noProof/>
            <w:webHidden/>
          </w:rPr>
          <w:instrText xml:space="preserve"> PAGEREF _Toc174618817 \h </w:instrText>
        </w:r>
        <w:r>
          <w:rPr>
            <w:noProof/>
            <w:webHidden/>
          </w:rPr>
        </w:r>
        <w:r>
          <w:rPr>
            <w:noProof/>
            <w:webHidden/>
          </w:rPr>
          <w:fldChar w:fldCharType="separate"/>
        </w:r>
        <w:r w:rsidR="00CC7E4C">
          <w:rPr>
            <w:noProof/>
            <w:webHidden/>
          </w:rPr>
          <w:t>8</w:t>
        </w:r>
        <w:r>
          <w:rPr>
            <w:noProof/>
            <w:webHidden/>
          </w:rPr>
          <w:fldChar w:fldCharType="end"/>
        </w:r>
      </w:hyperlink>
    </w:p>
    <w:p w14:paraId="3DE2484C" w14:textId="03E47EEC"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18" w:history="1">
        <w:r w:rsidRPr="001D5948">
          <w:rPr>
            <w:rStyle w:val="Hyperlink"/>
            <w:noProof/>
          </w:rPr>
          <w:t>Implementation</w:t>
        </w:r>
        <w:r>
          <w:rPr>
            <w:noProof/>
            <w:webHidden/>
          </w:rPr>
          <w:tab/>
        </w:r>
        <w:r>
          <w:rPr>
            <w:noProof/>
            <w:webHidden/>
          </w:rPr>
          <w:fldChar w:fldCharType="begin"/>
        </w:r>
        <w:r>
          <w:rPr>
            <w:noProof/>
            <w:webHidden/>
          </w:rPr>
          <w:instrText xml:space="preserve"> PAGEREF _Toc174618818 \h </w:instrText>
        </w:r>
        <w:r>
          <w:rPr>
            <w:noProof/>
            <w:webHidden/>
          </w:rPr>
        </w:r>
        <w:r>
          <w:rPr>
            <w:noProof/>
            <w:webHidden/>
          </w:rPr>
          <w:fldChar w:fldCharType="separate"/>
        </w:r>
        <w:r w:rsidR="00CC7E4C">
          <w:rPr>
            <w:noProof/>
            <w:webHidden/>
          </w:rPr>
          <w:t>19</w:t>
        </w:r>
        <w:r>
          <w:rPr>
            <w:noProof/>
            <w:webHidden/>
          </w:rPr>
          <w:fldChar w:fldCharType="end"/>
        </w:r>
      </w:hyperlink>
    </w:p>
    <w:p w14:paraId="2CFC6E37" w14:textId="5F78448C"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19" w:history="1">
        <w:r w:rsidRPr="001D5948">
          <w:rPr>
            <w:rStyle w:val="Hyperlink"/>
            <w:noProof/>
          </w:rPr>
          <w:t>Timeframe</w:t>
        </w:r>
        <w:r>
          <w:rPr>
            <w:noProof/>
            <w:webHidden/>
          </w:rPr>
          <w:tab/>
        </w:r>
        <w:r>
          <w:rPr>
            <w:noProof/>
            <w:webHidden/>
          </w:rPr>
          <w:fldChar w:fldCharType="begin"/>
        </w:r>
        <w:r>
          <w:rPr>
            <w:noProof/>
            <w:webHidden/>
          </w:rPr>
          <w:instrText xml:space="preserve"> PAGEREF _Toc174618819 \h </w:instrText>
        </w:r>
        <w:r>
          <w:rPr>
            <w:noProof/>
            <w:webHidden/>
          </w:rPr>
        </w:r>
        <w:r>
          <w:rPr>
            <w:noProof/>
            <w:webHidden/>
          </w:rPr>
          <w:fldChar w:fldCharType="separate"/>
        </w:r>
        <w:r w:rsidR="00CC7E4C">
          <w:rPr>
            <w:noProof/>
            <w:webHidden/>
          </w:rPr>
          <w:t>19</w:t>
        </w:r>
        <w:r>
          <w:rPr>
            <w:noProof/>
            <w:webHidden/>
          </w:rPr>
          <w:fldChar w:fldCharType="end"/>
        </w:r>
      </w:hyperlink>
    </w:p>
    <w:p w14:paraId="6B1D0F51" w14:textId="78B5FF3F"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0" w:history="1">
        <w:r w:rsidRPr="001D5948">
          <w:rPr>
            <w:rStyle w:val="Hyperlink"/>
            <w:noProof/>
          </w:rPr>
          <w:t>Resources</w:t>
        </w:r>
        <w:r>
          <w:rPr>
            <w:noProof/>
            <w:webHidden/>
          </w:rPr>
          <w:tab/>
        </w:r>
        <w:r>
          <w:rPr>
            <w:noProof/>
            <w:webHidden/>
          </w:rPr>
          <w:fldChar w:fldCharType="begin"/>
        </w:r>
        <w:r>
          <w:rPr>
            <w:noProof/>
            <w:webHidden/>
          </w:rPr>
          <w:instrText xml:space="preserve"> PAGEREF _Toc174618820 \h </w:instrText>
        </w:r>
        <w:r>
          <w:rPr>
            <w:noProof/>
            <w:webHidden/>
          </w:rPr>
        </w:r>
        <w:r>
          <w:rPr>
            <w:noProof/>
            <w:webHidden/>
          </w:rPr>
          <w:fldChar w:fldCharType="separate"/>
        </w:r>
        <w:r w:rsidR="00CC7E4C">
          <w:rPr>
            <w:noProof/>
            <w:webHidden/>
          </w:rPr>
          <w:t>20</w:t>
        </w:r>
        <w:r>
          <w:rPr>
            <w:noProof/>
            <w:webHidden/>
          </w:rPr>
          <w:fldChar w:fldCharType="end"/>
        </w:r>
      </w:hyperlink>
    </w:p>
    <w:p w14:paraId="54E18060" w14:textId="2B175443"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1" w:history="1">
        <w:r w:rsidRPr="001D5948">
          <w:rPr>
            <w:rStyle w:val="Hyperlink"/>
            <w:noProof/>
          </w:rPr>
          <w:t>Costs</w:t>
        </w:r>
        <w:r>
          <w:rPr>
            <w:noProof/>
            <w:webHidden/>
          </w:rPr>
          <w:tab/>
        </w:r>
        <w:r>
          <w:rPr>
            <w:noProof/>
            <w:webHidden/>
          </w:rPr>
          <w:fldChar w:fldCharType="begin"/>
        </w:r>
        <w:r>
          <w:rPr>
            <w:noProof/>
            <w:webHidden/>
          </w:rPr>
          <w:instrText xml:space="preserve"> PAGEREF _Toc174618821 \h </w:instrText>
        </w:r>
        <w:r>
          <w:rPr>
            <w:noProof/>
            <w:webHidden/>
          </w:rPr>
        </w:r>
        <w:r>
          <w:rPr>
            <w:noProof/>
            <w:webHidden/>
          </w:rPr>
          <w:fldChar w:fldCharType="separate"/>
        </w:r>
        <w:r w:rsidR="00CC7E4C">
          <w:rPr>
            <w:noProof/>
            <w:webHidden/>
          </w:rPr>
          <w:t>20</w:t>
        </w:r>
        <w:r>
          <w:rPr>
            <w:noProof/>
            <w:webHidden/>
          </w:rPr>
          <w:fldChar w:fldCharType="end"/>
        </w:r>
      </w:hyperlink>
    </w:p>
    <w:p w14:paraId="6A06B6B8" w14:textId="0E5E6EC1"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2" w:history="1">
        <w:r w:rsidRPr="001D5948">
          <w:rPr>
            <w:rStyle w:val="Hyperlink"/>
            <w:noProof/>
          </w:rPr>
          <w:t>Deliverables</w:t>
        </w:r>
        <w:r>
          <w:rPr>
            <w:noProof/>
            <w:webHidden/>
          </w:rPr>
          <w:tab/>
        </w:r>
        <w:r>
          <w:rPr>
            <w:noProof/>
            <w:webHidden/>
          </w:rPr>
          <w:fldChar w:fldCharType="begin"/>
        </w:r>
        <w:r>
          <w:rPr>
            <w:noProof/>
            <w:webHidden/>
          </w:rPr>
          <w:instrText xml:space="preserve"> PAGEREF _Toc174618822 \h </w:instrText>
        </w:r>
        <w:r>
          <w:rPr>
            <w:noProof/>
            <w:webHidden/>
          </w:rPr>
        </w:r>
        <w:r>
          <w:rPr>
            <w:noProof/>
            <w:webHidden/>
          </w:rPr>
          <w:fldChar w:fldCharType="separate"/>
        </w:r>
        <w:r w:rsidR="00CC7E4C">
          <w:rPr>
            <w:noProof/>
            <w:webHidden/>
          </w:rPr>
          <w:t>20</w:t>
        </w:r>
        <w:r>
          <w:rPr>
            <w:noProof/>
            <w:webHidden/>
          </w:rPr>
          <w:fldChar w:fldCharType="end"/>
        </w:r>
      </w:hyperlink>
    </w:p>
    <w:p w14:paraId="1E9C9480" w14:textId="392808AA"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3" w:history="1">
        <w:r w:rsidRPr="001D5948">
          <w:rPr>
            <w:rStyle w:val="Hyperlink"/>
            <w:noProof/>
          </w:rPr>
          <w:t>Ownership</w:t>
        </w:r>
        <w:r>
          <w:rPr>
            <w:noProof/>
            <w:webHidden/>
          </w:rPr>
          <w:tab/>
        </w:r>
        <w:r>
          <w:rPr>
            <w:noProof/>
            <w:webHidden/>
          </w:rPr>
          <w:fldChar w:fldCharType="begin"/>
        </w:r>
        <w:r>
          <w:rPr>
            <w:noProof/>
            <w:webHidden/>
          </w:rPr>
          <w:instrText xml:space="preserve"> PAGEREF _Toc174618823 \h </w:instrText>
        </w:r>
        <w:r>
          <w:rPr>
            <w:noProof/>
            <w:webHidden/>
          </w:rPr>
        </w:r>
        <w:r>
          <w:rPr>
            <w:noProof/>
            <w:webHidden/>
          </w:rPr>
          <w:fldChar w:fldCharType="separate"/>
        </w:r>
        <w:r w:rsidR="00CC7E4C">
          <w:rPr>
            <w:noProof/>
            <w:webHidden/>
          </w:rPr>
          <w:t>21</w:t>
        </w:r>
        <w:r>
          <w:rPr>
            <w:noProof/>
            <w:webHidden/>
          </w:rPr>
          <w:fldChar w:fldCharType="end"/>
        </w:r>
      </w:hyperlink>
    </w:p>
    <w:p w14:paraId="77F9BC4D" w14:textId="0E847096"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4" w:history="1">
        <w:r w:rsidRPr="001D5948">
          <w:rPr>
            <w:rStyle w:val="Hyperlink"/>
            <w:noProof/>
          </w:rPr>
          <w:t>Potential Risks</w:t>
        </w:r>
        <w:r>
          <w:rPr>
            <w:noProof/>
            <w:webHidden/>
          </w:rPr>
          <w:tab/>
        </w:r>
        <w:r>
          <w:rPr>
            <w:noProof/>
            <w:webHidden/>
          </w:rPr>
          <w:fldChar w:fldCharType="begin"/>
        </w:r>
        <w:r>
          <w:rPr>
            <w:noProof/>
            <w:webHidden/>
          </w:rPr>
          <w:instrText xml:space="preserve"> PAGEREF _Toc174618824 \h </w:instrText>
        </w:r>
        <w:r>
          <w:rPr>
            <w:noProof/>
            <w:webHidden/>
          </w:rPr>
        </w:r>
        <w:r>
          <w:rPr>
            <w:noProof/>
            <w:webHidden/>
          </w:rPr>
          <w:fldChar w:fldCharType="separate"/>
        </w:r>
        <w:r w:rsidR="00CC7E4C">
          <w:rPr>
            <w:noProof/>
            <w:webHidden/>
          </w:rPr>
          <w:t>21</w:t>
        </w:r>
        <w:r>
          <w:rPr>
            <w:noProof/>
            <w:webHidden/>
          </w:rPr>
          <w:fldChar w:fldCharType="end"/>
        </w:r>
      </w:hyperlink>
    </w:p>
    <w:p w14:paraId="42B9D2F4" w14:textId="6BE049F0" w:rsidR="008F707B" w:rsidRDefault="008F707B">
      <w:pPr>
        <w:pStyle w:val="TOC3"/>
        <w:tabs>
          <w:tab w:val="right" w:leader="dot" w:pos="9016"/>
        </w:tabs>
        <w:rPr>
          <w:rFonts w:eastAsiaTheme="minorEastAsia"/>
          <w:noProof/>
          <w:kern w:val="2"/>
          <w:sz w:val="24"/>
          <w:szCs w:val="24"/>
          <w:lang w:eastAsia="en-NZ"/>
          <w14:ligatures w14:val="standardContextual"/>
        </w:rPr>
      </w:pPr>
      <w:hyperlink w:anchor="_Toc174618825" w:history="1">
        <w:r w:rsidRPr="001D5948">
          <w:rPr>
            <w:rStyle w:val="Hyperlink"/>
            <w:noProof/>
          </w:rPr>
          <w:t>Success Criteria</w:t>
        </w:r>
        <w:r>
          <w:rPr>
            <w:noProof/>
            <w:webHidden/>
          </w:rPr>
          <w:tab/>
        </w:r>
        <w:r>
          <w:rPr>
            <w:noProof/>
            <w:webHidden/>
          </w:rPr>
          <w:fldChar w:fldCharType="begin"/>
        </w:r>
        <w:r>
          <w:rPr>
            <w:noProof/>
            <w:webHidden/>
          </w:rPr>
          <w:instrText xml:space="preserve"> PAGEREF _Toc174618825 \h </w:instrText>
        </w:r>
        <w:r>
          <w:rPr>
            <w:noProof/>
            <w:webHidden/>
          </w:rPr>
        </w:r>
        <w:r>
          <w:rPr>
            <w:noProof/>
            <w:webHidden/>
          </w:rPr>
          <w:fldChar w:fldCharType="separate"/>
        </w:r>
        <w:r w:rsidR="00CC7E4C">
          <w:rPr>
            <w:noProof/>
            <w:webHidden/>
          </w:rPr>
          <w:t>21</w:t>
        </w:r>
        <w:r>
          <w:rPr>
            <w:noProof/>
            <w:webHidden/>
          </w:rPr>
          <w:fldChar w:fldCharType="end"/>
        </w:r>
      </w:hyperlink>
    </w:p>
    <w:p w14:paraId="6DDEB394" w14:textId="7C71C968" w:rsidR="008F707B" w:rsidRDefault="008F707B">
      <w:pPr>
        <w:pStyle w:val="TOC2"/>
        <w:tabs>
          <w:tab w:val="right" w:leader="dot" w:pos="9016"/>
        </w:tabs>
        <w:rPr>
          <w:rFonts w:eastAsiaTheme="minorEastAsia"/>
          <w:noProof/>
          <w:kern w:val="2"/>
          <w:sz w:val="24"/>
          <w:szCs w:val="24"/>
          <w:lang w:eastAsia="en-NZ"/>
          <w14:ligatures w14:val="standardContextual"/>
        </w:rPr>
      </w:pPr>
      <w:hyperlink w:anchor="_Toc174618826" w:history="1">
        <w:r w:rsidRPr="001D5948">
          <w:rPr>
            <w:rStyle w:val="Hyperlink"/>
            <w:noProof/>
          </w:rPr>
          <w:t>Summary</w:t>
        </w:r>
        <w:r>
          <w:rPr>
            <w:noProof/>
            <w:webHidden/>
          </w:rPr>
          <w:tab/>
        </w:r>
        <w:r>
          <w:rPr>
            <w:noProof/>
            <w:webHidden/>
          </w:rPr>
          <w:fldChar w:fldCharType="begin"/>
        </w:r>
        <w:r>
          <w:rPr>
            <w:noProof/>
            <w:webHidden/>
          </w:rPr>
          <w:instrText xml:space="preserve"> PAGEREF _Toc174618826 \h </w:instrText>
        </w:r>
        <w:r>
          <w:rPr>
            <w:noProof/>
            <w:webHidden/>
          </w:rPr>
        </w:r>
        <w:r>
          <w:rPr>
            <w:noProof/>
            <w:webHidden/>
          </w:rPr>
          <w:fldChar w:fldCharType="separate"/>
        </w:r>
        <w:r w:rsidR="00CC7E4C">
          <w:rPr>
            <w:noProof/>
            <w:webHidden/>
          </w:rPr>
          <w:t>22</w:t>
        </w:r>
        <w:r>
          <w:rPr>
            <w:noProof/>
            <w:webHidden/>
          </w:rPr>
          <w:fldChar w:fldCharType="end"/>
        </w:r>
      </w:hyperlink>
    </w:p>
    <w:p w14:paraId="139C25E9" w14:textId="5D7A893B" w:rsidR="008F707B" w:rsidRDefault="008F707B">
      <w:pPr>
        <w:pStyle w:val="TOC1"/>
        <w:tabs>
          <w:tab w:val="right" w:leader="dot" w:pos="9016"/>
        </w:tabs>
        <w:rPr>
          <w:rFonts w:eastAsiaTheme="minorEastAsia"/>
          <w:noProof/>
          <w:kern w:val="2"/>
          <w:sz w:val="24"/>
          <w:szCs w:val="24"/>
          <w:lang w:eastAsia="en-NZ"/>
          <w14:ligatures w14:val="standardContextual"/>
        </w:rPr>
      </w:pPr>
      <w:hyperlink w:anchor="_Toc174618827" w:history="1">
        <w:r w:rsidRPr="001D5948">
          <w:rPr>
            <w:rStyle w:val="Hyperlink"/>
            <w:rFonts w:ascii="Times New Roman" w:eastAsia="Times New Roman" w:hAnsi="Times New Roman" w:cs="Times New Roman"/>
            <w:b/>
            <w:bCs/>
            <w:noProof/>
            <w:lang w:val="nl-NL" w:eastAsia="en-GB"/>
          </w:rPr>
          <w:t>References</w:t>
        </w:r>
        <w:r>
          <w:rPr>
            <w:noProof/>
            <w:webHidden/>
          </w:rPr>
          <w:tab/>
        </w:r>
        <w:r>
          <w:rPr>
            <w:noProof/>
            <w:webHidden/>
          </w:rPr>
          <w:fldChar w:fldCharType="begin"/>
        </w:r>
        <w:r>
          <w:rPr>
            <w:noProof/>
            <w:webHidden/>
          </w:rPr>
          <w:instrText xml:space="preserve"> PAGEREF _Toc174618827 \h </w:instrText>
        </w:r>
        <w:r>
          <w:rPr>
            <w:noProof/>
            <w:webHidden/>
          </w:rPr>
        </w:r>
        <w:r>
          <w:rPr>
            <w:noProof/>
            <w:webHidden/>
          </w:rPr>
          <w:fldChar w:fldCharType="separate"/>
        </w:r>
        <w:r w:rsidR="00CC7E4C">
          <w:rPr>
            <w:noProof/>
            <w:webHidden/>
          </w:rPr>
          <w:t>23</w:t>
        </w:r>
        <w:r>
          <w:rPr>
            <w:noProof/>
            <w:webHidden/>
          </w:rPr>
          <w:fldChar w:fldCharType="end"/>
        </w:r>
      </w:hyperlink>
    </w:p>
    <w:p w14:paraId="034940F4" w14:textId="686719E8" w:rsidR="00574107" w:rsidRDefault="006B4CBD" w:rsidP="00947C5D">
      <w:pPr>
        <w:jc w:val="both"/>
      </w:pPr>
      <w:r>
        <w:fldChar w:fldCharType="end"/>
      </w:r>
    </w:p>
    <w:p w14:paraId="2C4D73C9" w14:textId="77777777" w:rsidR="00A727B8" w:rsidRPr="007E126B" w:rsidRDefault="00A727B8" w:rsidP="00947C5D">
      <w:pPr>
        <w:pStyle w:val="Heading2"/>
        <w:jc w:val="both"/>
      </w:pPr>
      <w:bookmarkStart w:id="3" w:name="_Toc136431138"/>
      <w:bookmarkStart w:id="4" w:name="_Toc174618808"/>
      <w:r>
        <w:t>Table of Figures</w:t>
      </w:r>
      <w:bookmarkEnd w:id="3"/>
      <w:bookmarkEnd w:id="4"/>
    </w:p>
    <w:p w14:paraId="2CDB3534" w14:textId="582D4F29" w:rsidR="008F707B" w:rsidRDefault="00303C7D">
      <w:pPr>
        <w:pStyle w:val="TableofFigures"/>
        <w:tabs>
          <w:tab w:val="right" w:leader="dot" w:pos="9016"/>
        </w:tabs>
        <w:rPr>
          <w:rFonts w:eastAsiaTheme="minorEastAsia"/>
          <w:noProof/>
          <w:kern w:val="2"/>
          <w:sz w:val="24"/>
          <w:szCs w:val="24"/>
          <w:lang w:eastAsia="en-NZ"/>
          <w14:ligatures w14:val="standardContextual"/>
        </w:rPr>
      </w:pPr>
      <w:r>
        <w:fldChar w:fldCharType="begin"/>
      </w:r>
      <w:r>
        <w:instrText xml:space="preserve"> TOC \h \z \c "Figure" </w:instrText>
      </w:r>
      <w:r>
        <w:fldChar w:fldCharType="separate"/>
      </w:r>
      <w:hyperlink w:anchor="_Toc174618797" w:history="1">
        <w:r w:rsidR="008F707B" w:rsidRPr="00A51A8D">
          <w:rPr>
            <w:rStyle w:val="Hyperlink"/>
            <w:noProof/>
          </w:rPr>
          <w:t>Figure 1: Space Engineers Gameplay</w:t>
        </w:r>
        <w:r w:rsidR="008F707B">
          <w:rPr>
            <w:noProof/>
            <w:webHidden/>
          </w:rPr>
          <w:tab/>
        </w:r>
        <w:r w:rsidR="008F707B">
          <w:rPr>
            <w:noProof/>
            <w:webHidden/>
          </w:rPr>
          <w:fldChar w:fldCharType="begin"/>
        </w:r>
        <w:r w:rsidR="008F707B">
          <w:rPr>
            <w:noProof/>
            <w:webHidden/>
          </w:rPr>
          <w:instrText xml:space="preserve"> PAGEREF _Toc174618797 \h </w:instrText>
        </w:r>
        <w:r w:rsidR="008F707B">
          <w:rPr>
            <w:noProof/>
            <w:webHidden/>
          </w:rPr>
        </w:r>
        <w:r w:rsidR="008F707B">
          <w:rPr>
            <w:noProof/>
            <w:webHidden/>
          </w:rPr>
          <w:fldChar w:fldCharType="separate"/>
        </w:r>
        <w:r w:rsidR="00CC7E4C">
          <w:rPr>
            <w:noProof/>
            <w:webHidden/>
          </w:rPr>
          <w:t>8</w:t>
        </w:r>
        <w:r w:rsidR="008F707B">
          <w:rPr>
            <w:noProof/>
            <w:webHidden/>
          </w:rPr>
          <w:fldChar w:fldCharType="end"/>
        </w:r>
      </w:hyperlink>
    </w:p>
    <w:p w14:paraId="7094C73B" w14:textId="63A63F96"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798" w:history="1">
        <w:r w:rsidRPr="00A51A8D">
          <w:rPr>
            <w:rStyle w:val="Hyperlink"/>
            <w:noProof/>
          </w:rPr>
          <w:t>Figure 2: StarMade Gameplay</w:t>
        </w:r>
        <w:r>
          <w:rPr>
            <w:noProof/>
            <w:webHidden/>
          </w:rPr>
          <w:tab/>
        </w:r>
        <w:r>
          <w:rPr>
            <w:noProof/>
            <w:webHidden/>
          </w:rPr>
          <w:fldChar w:fldCharType="begin"/>
        </w:r>
        <w:r>
          <w:rPr>
            <w:noProof/>
            <w:webHidden/>
          </w:rPr>
          <w:instrText xml:space="preserve"> PAGEREF _Toc174618798 \h </w:instrText>
        </w:r>
        <w:r>
          <w:rPr>
            <w:noProof/>
            <w:webHidden/>
          </w:rPr>
        </w:r>
        <w:r>
          <w:rPr>
            <w:noProof/>
            <w:webHidden/>
          </w:rPr>
          <w:fldChar w:fldCharType="separate"/>
        </w:r>
        <w:r w:rsidR="00CC7E4C">
          <w:rPr>
            <w:noProof/>
            <w:webHidden/>
          </w:rPr>
          <w:t>10</w:t>
        </w:r>
        <w:r>
          <w:rPr>
            <w:noProof/>
            <w:webHidden/>
          </w:rPr>
          <w:fldChar w:fldCharType="end"/>
        </w:r>
      </w:hyperlink>
    </w:p>
    <w:p w14:paraId="16AC1D3E" w14:textId="3385261E"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799" w:history="1">
        <w:r w:rsidRPr="00A51A8D">
          <w:rPr>
            <w:rStyle w:val="Hyperlink"/>
            <w:noProof/>
          </w:rPr>
          <w:t>Figure 3: StarBase Gameplay</w:t>
        </w:r>
        <w:r>
          <w:rPr>
            <w:noProof/>
            <w:webHidden/>
          </w:rPr>
          <w:tab/>
        </w:r>
        <w:r>
          <w:rPr>
            <w:noProof/>
            <w:webHidden/>
          </w:rPr>
          <w:fldChar w:fldCharType="begin"/>
        </w:r>
        <w:r>
          <w:rPr>
            <w:noProof/>
            <w:webHidden/>
          </w:rPr>
          <w:instrText xml:space="preserve"> PAGEREF _Toc174618799 \h </w:instrText>
        </w:r>
        <w:r>
          <w:rPr>
            <w:noProof/>
            <w:webHidden/>
          </w:rPr>
        </w:r>
        <w:r>
          <w:rPr>
            <w:noProof/>
            <w:webHidden/>
          </w:rPr>
          <w:fldChar w:fldCharType="separate"/>
        </w:r>
        <w:r w:rsidR="00CC7E4C">
          <w:rPr>
            <w:noProof/>
            <w:webHidden/>
          </w:rPr>
          <w:t>12</w:t>
        </w:r>
        <w:r>
          <w:rPr>
            <w:noProof/>
            <w:webHidden/>
          </w:rPr>
          <w:fldChar w:fldCharType="end"/>
        </w:r>
      </w:hyperlink>
    </w:p>
    <w:p w14:paraId="63EAA245" w14:textId="1B8F8FD2"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800" w:history="1">
        <w:r w:rsidRPr="00A51A8D">
          <w:rPr>
            <w:rStyle w:val="Hyperlink"/>
            <w:noProof/>
          </w:rPr>
          <w:t>Figure 4: From the Depths Gameplay</w:t>
        </w:r>
        <w:r>
          <w:rPr>
            <w:noProof/>
            <w:webHidden/>
          </w:rPr>
          <w:tab/>
        </w:r>
        <w:r>
          <w:rPr>
            <w:noProof/>
            <w:webHidden/>
          </w:rPr>
          <w:fldChar w:fldCharType="begin"/>
        </w:r>
        <w:r>
          <w:rPr>
            <w:noProof/>
            <w:webHidden/>
          </w:rPr>
          <w:instrText xml:space="preserve"> PAGEREF _Toc174618800 \h </w:instrText>
        </w:r>
        <w:r>
          <w:rPr>
            <w:noProof/>
            <w:webHidden/>
          </w:rPr>
        </w:r>
        <w:r>
          <w:rPr>
            <w:noProof/>
            <w:webHidden/>
          </w:rPr>
          <w:fldChar w:fldCharType="separate"/>
        </w:r>
        <w:r w:rsidR="00CC7E4C">
          <w:rPr>
            <w:noProof/>
            <w:webHidden/>
          </w:rPr>
          <w:t>15</w:t>
        </w:r>
        <w:r>
          <w:rPr>
            <w:noProof/>
            <w:webHidden/>
          </w:rPr>
          <w:fldChar w:fldCharType="end"/>
        </w:r>
      </w:hyperlink>
    </w:p>
    <w:p w14:paraId="3B602D99" w14:textId="5CA5370F"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801" w:history="1">
        <w:r w:rsidRPr="00A51A8D">
          <w:rPr>
            <w:rStyle w:val="Hyperlink"/>
            <w:noProof/>
          </w:rPr>
          <w:t>Figure 5: Empyrion Gameplay</w:t>
        </w:r>
        <w:r>
          <w:rPr>
            <w:noProof/>
            <w:webHidden/>
          </w:rPr>
          <w:tab/>
        </w:r>
        <w:r>
          <w:rPr>
            <w:noProof/>
            <w:webHidden/>
          </w:rPr>
          <w:fldChar w:fldCharType="begin"/>
        </w:r>
        <w:r>
          <w:rPr>
            <w:noProof/>
            <w:webHidden/>
          </w:rPr>
          <w:instrText xml:space="preserve"> PAGEREF _Toc174618801 \h </w:instrText>
        </w:r>
        <w:r>
          <w:rPr>
            <w:noProof/>
            <w:webHidden/>
          </w:rPr>
        </w:r>
        <w:r>
          <w:rPr>
            <w:noProof/>
            <w:webHidden/>
          </w:rPr>
          <w:fldChar w:fldCharType="separate"/>
        </w:r>
        <w:r w:rsidR="00CC7E4C">
          <w:rPr>
            <w:noProof/>
            <w:webHidden/>
          </w:rPr>
          <w:t>17</w:t>
        </w:r>
        <w:r>
          <w:rPr>
            <w:noProof/>
            <w:webHidden/>
          </w:rPr>
          <w:fldChar w:fldCharType="end"/>
        </w:r>
      </w:hyperlink>
    </w:p>
    <w:p w14:paraId="73C21C13" w14:textId="70D9074E"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802" w:history="1">
        <w:r w:rsidRPr="00A51A8D">
          <w:rPr>
            <w:rStyle w:val="Hyperlink"/>
            <w:noProof/>
          </w:rPr>
          <w:t>Figure 6: Gantt Chart Phase 1&amp;2</w:t>
        </w:r>
        <w:r>
          <w:rPr>
            <w:noProof/>
            <w:webHidden/>
          </w:rPr>
          <w:tab/>
        </w:r>
        <w:r>
          <w:rPr>
            <w:noProof/>
            <w:webHidden/>
          </w:rPr>
          <w:fldChar w:fldCharType="begin"/>
        </w:r>
        <w:r>
          <w:rPr>
            <w:noProof/>
            <w:webHidden/>
          </w:rPr>
          <w:instrText xml:space="preserve"> PAGEREF _Toc174618802 \h </w:instrText>
        </w:r>
        <w:r>
          <w:rPr>
            <w:noProof/>
            <w:webHidden/>
          </w:rPr>
        </w:r>
        <w:r>
          <w:rPr>
            <w:noProof/>
            <w:webHidden/>
          </w:rPr>
          <w:fldChar w:fldCharType="separate"/>
        </w:r>
        <w:r w:rsidR="00CC7E4C">
          <w:rPr>
            <w:noProof/>
            <w:webHidden/>
          </w:rPr>
          <w:t>19</w:t>
        </w:r>
        <w:r>
          <w:rPr>
            <w:noProof/>
            <w:webHidden/>
          </w:rPr>
          <w:fldChar w:fldCharType="end"/>
        </w:r>
      </w:hyperlink>
    </w:p>
    <w:p w14:paraId="78BBE867" w14:textId="2B15AB85"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803" w:history="1">
        <w:r w:rsidRPr="00A51A8D">
          <w:rPr>
            <w:rStyle w:val="Hyperlink"/>
            <w:noProof/>
          </w:rPr>
          <w:t>Figure 7: Gantt Chart Break</w:t>
        </w:r>
        <w:r>
          <w:rPr>
            <w:noProof/>
            <w:webHidden/>
          </w:rPr>
          <w:tab/>
        </w:r>
        <w:r>
          <w:rPr>
            <w:noProof/>
            <w:webHidden/>
          </w:rPr>
          <w:fldChar w:fldCharType="begin"/>
        </w:r>
        <w:r>
          <w:rPr>
            <w:noProof/>
            <w:webHidden/>
          </w:rPr>
          <w:instrText xml:space="preserve"> PAGEREF _Toc174618803 \h </w:instrText>
        </w:r>
        <w:r>
          <w:rPr>
            <w:noProof/>
            <w:webHidden/>
          </w:rPr>
        </w:r>
        <w:r>
          <w:rPr>
            <w:noProof/>
            <w:webHidden/>
          </w:rPr>
          <w:fldChar w:fldCharType="separate"/>
        </w:r>
        <w:r w:rsidR="00CC7E4C">
          <w:rPr>
            <w:noProof/>
            <w:webHidden/>
          </w:rPr>
          <w:t>19</w:t>
        </w:r>
        <w:r>
          <w:rPr>
            <w:noProof/>
            <w:webHidden/>
          </w:rPr>
          <w:fldChar w:fldCharType="end"/>
        </w:r>
      </w:hyperlink>
    </w:p>
    <w:p w14:paraId="5BCFC003" w14:textId="3858C475" w:rsidR="008F707B" w:rsidRDefault="008F707B">
      <w:pPr>
        <w:pStyle w:val="TableofFigures"/>
        <w:tabs>
          <w:tab w:val="right" w:leader="dot" w:pos="9016"/>
        </w:tabs>
        <w:rPr>
          <w:rFonts w:eastAsiaTheme="minorEastAsia"/>
          <w:noProof/>
          <w:kern w:val="2"/>
          <w:sz w:val="24"/>
          <w:szCs w:val="24"/>
          <w:lang w:eastAsia="en-NZ"/>
          <w14:ligatures w14:val="standardContextual"/>
        </w:rPr>
      </w:pPr>
      <w:hyperlink w:anchor="_Toc174618804" w:history="1">
        <w:r w:rsidRPr="00A51A8D">
          <w:rPr>
            <w:rStyle w:val="Hyperlink"/>
            <w:noProof/>
          </w:rPr>
          <w:t>Figure 8: Gantt Chart Phase 3&amp;4</w:t>
        </w:r>
        <w:r>
          <w:rPr>
            <w:noProof/>
            <w:webHidden/>
          </w:rPr>
          <w:tab/>
        </w:r>
        <w:r>
          <w:rPr>
            <w:noProof/>
            <w:webHidden/>
          </w:rPr>
          <w:fldChar w:fldCharType="begin"/>
        </w:r>
        <w:r>
          <w:rPr>
            <w:noProof/>
            <w:webHidden/>
          </w:rPr>
          <w:instrText xml:space="preserve"> PAGEREF _Toc174618804 \h </w:instrText>
        </w:r>
        <w:r>
          <w:rPr>
            <w:noProof/>
            <w:webHidden/>
          </w:rPr>
        </w:r>
        <w:r>
          <w:rPr>
            <w:noProof/>
            <w:webHidden/>
          </w:rPr>
          <w:fldChar w:fldCharType="separate"/>
        </w:r>
        <w:r w:rsidR="00CC7E4C">
          <w:rPr>
            <w:noProof/>
            <w:webHidden/>
          </w:rPr>
          <w:t>19</w:t>
        </w:r>
        <w:r>
          <w:rPr>
            <w:noProof/>
            <w:webHidden/>
          </w:rPr>
          <w:fldChar w:fldCharType="end"/>
        </w:r>
      </w:hyperlink>
    </w:p>
    <w:p w14:paraId="19A75945" w14:textId="4C061206" w:rsidR="00F67840" w:rsidRDefault="00303C7D" w:rsidP="00947C5D">
      <w:pPr>
        <w:jc w:val="both"/>
      </w:pPr>
      <w:r>
        <w:rPr>
          <w:b/>
          <w:bCs/>
          <w:noProof/>
          <w:lang w:val="en-US"/>
        </w:rPr>
        <w:fldChar w:fldCharType="end"/>
      </w:r>
    </w:p>
    <w:p w14:paraId="44186C48" w14:textId="77777777" w:rsidR="00F67840" w:rsidRDefault="00F67840" w:rsidP="00947C5D">
      <w:pPr>
        <w:pStyle w:val="Heading2"/>
        <w:jc w:val="both"/>
      </w:pPr>
      <w:bookmarkStart w:id="5" w:name="_Toc136431139"/>
      <w:bookmarkStart w:id="6" w:name="_Toc174618809"/>
      <w:r>
        <w:t>Table of Tables</w:t>
      </w:r>
      <w:bookmarkEnd w:id="5"/>
      <w:bookmarkEnd w:id="6"/>
    </w:p>
    <w:p w14:paraId="4EFF2C83" w14:textId="7B90EE91" w:rsidR="008F707B" w:rsidRDefault="00303C7D">
      <w:pPr>
        <w:pStyle w:val="TableofFigures"/>
        <w:tabs>
          <w:tab w:val="right" w:leader="dot" w:pos="9016"/>
        </w:tabs>
        <w:rPr>
          <w:rFonts w:eastAsiaTheme="minorEastAsia"/>
          <w:noProof/>
          <w:kern w:val="2"/>
          <w:sz w:val="24"/>
          <w:szCs w:val="24"/>
          <w:lang w:eastAsia="en-NZ"/>
          <w14:ligatures w14:val="standardContextual"/>
        </w:rPr>
      </w:pPr>
      <w:r>
        <w:fldChar w:fldCharType="begin"/>
      </w:r>
      <w:r>
        <w:instrText xml:space="preserve"> TOC \h \z \c "Table" </w:instrText>
      </w:r>
      <w:r>
        <w:fldChar w:fldCharType="separate"/>
      </w:r>
      <w:hyperlink w:anchor="_Toc174618805" w:history="1">
        <w:r w:rsidR="008F707B" w:rsidRPr="00B5562E">
          <w:rPr>
            <w:rStyle w:val="Hyperlink"/>
            <w:noProof/>
          </w:rPr>
          <w:t>Table 1: Project Deliverables</w:t>
        </w:r>
        <w:r w:rsidR="008F707B">
          <w:rPr>
            <w:noProof/>
            <w:webHidden/>
          </w:rPr>
          <w:tab/>
        </w:r>
        <w:r w:rsidR="008F707B">
          <w:rPr>
            <w:noProof/>
            <w:webHidden/>
          </w:rPr>
          <w:fldChar w:fldCharType="begin"/>
        </w:r>
        <w:r w:rsidR="008F707B">
          <w:rPr>
            <w:noProof/>
            <w:webHidden/>
          </w:rPr>
          <w:instrText xml:space="preserve"> PAGEREF _Toc174618805 \h </w:instrText>
        </w:r>
        <w:r w:rsidR="008F707B">
          <w:rPr>
            <w:noProof/>
            <w:webHidden/>
          </w:rPr>
        </w:r>
        <w:r w:rsidR="008F707B">
          <w:rPr>
            <w:noProof/>
            <w:webHidden/>
          </w:rPr>
          <w:fldChar w:fldCharType="separate"/>
        </w:r>
        <w:r w:rsidR="00CC7E4C">
          <w:rPr>
            <w:noProof/>
            <w:webHidden/>
          </w:rPr>
          <w:t>20</w:t>
        </w:r>
        <w:r w:rsidR="008F707B">
          <w:rPr>
            <w:noProof/>
            <w:webHidden/>
          </w:rPr>
          <w:fldChar w:fldCharType="end"/>
        </w:r>
      </w:hyperlink>
    </w:p>
    <w:p w14:paraId="05F8816D" w14:textId="2E5B739C" w:rsidR="0054777B" w:rsidRDefault="00303C7D" w:rsidP="00947C5D">
      <w:pPr>
        <w:jc w:val="both"/>
        <w:rPr>
          <w:b/>
          <w:bCs/>
          <w:noProof/>
          <w:lang w:val="en-US"/>
        </w:rPr>
      </w:pPr>
      <w:r>
        <w:rPr>
          <w:b/>
          <w:bCs/>
          <w:noProof/>
          <w:lang w:val="en-US"/>
        </w:rPr>
        <w:fldChar w:fldCharType="end"/>
      </w:r>
      <w:r w:rsidR="0054777B">
        <w:rPr>
          <w:b/>
          <w:bCs/>
          <w:noProof/>
          <w:lang w:val="en-US"/>
        </w:rPr>
        <w:br w:type="page"/>
      </w:r>
    </w:p>
    <w:p w14:paraId="2989F3DD" w14:textId="77777777" w:rsidR="0054777B" w:rsidRDefault="0054777B" w:rsidP="00947C5D">
      <w:pPr>
        <w:pStyle w:val="Title"/>
        <w:jc w:val="both"/>
      </w:pPr>
    </w:p>
    <w:p w14:paraId="2C5D20C8" w14:textId="77777777" w:rsidR="0054777B" w:rsidRDefault="0054777B" w:rsidP="00947C5D">
      <w:pPr>
        <w:pStyle w:val="Title"/>
        <w:jc w:val="both"/>
      </w:pPr>
    </w:p>
    <w:p w14:paraId="0BBF54AD" w14:textId="77777777" w:rsidR="0054777B" w:rsidRDefault="0054777B" w:rsidP="00947C5D">
      <w:pPr>
        <w:pStyle w:val="Title"/>
        <w:jc w:val="both"/>
      </w:pPr>
    </w:p>
    <w:p w14:paraId="46203748" w14:textId="77777777" w:rsidR="0054777B" w:rsidRDefault="0054777B" w:rsidP="00947C5D">
      <w:pPr>
        <w:pStyle w:val="Title"/>
        <w:jc w:val="both"/>
      </w:pPr>
    </w:p>
    <w:p w14:paraId="5CF5951A" w14:textId="77777777" w:rsidR="0054777B" w:rsidRDefault="0054777B" w:rsidP="00947C5D">
      <w:pPr>
        <w:pStyle w:val="Title"/>
        <w:jc w:val="both"/>
      </w:pPr>
    </w:p>
    <w:p w14:paraId="5465FF61" w14:textId="77777777" w:rsidR="0054777B" w:rsidRDefault="0054777B" w:rsidP="00947C5D">
      <w:pPr>
        <w:pStyle w:val="Title"/>
        <w:jc w:val="both"/>
      </w:pPr>
    </w:p>
    <w:p w14:paraId="68030C85" w14:textId="77777777" w:rsidR="0054777B" w:rsidRDefault="0054777B" w:rsidP="00947C5D">
      <w:pPr>
        <w:pStyle w:val="Title"/>
        <w:jc w:val="both"/>
      </w:pPr>
    </w:p>
    <w:p w14:paraId="580433D0" w14:textId="77777777" w:rsidR="0054777B" w:rsidRDefault="0054777B" w:rsidP="00947C5D">
      <w:pPr>
        <w:pStyle w:val="Title"/>
        <w:jc w:val="both"/>
      </w:pPr>
    </w:p>
    <w:p w14:paraId="3444A92D" w14:textId="77777777" w:rsidR="0054777B" w:rsidRDefault="0054777B" w:rsidP="00947C5D">
      <w:pPr>
        <w:pStyle w:val="Title"/>
        <w:jc w:val="both"/>
      </w:pPr>
      <w:r w:rsidRPr="00EA5149">
        <w:t>Intentionally Blank</w:t>
      </w:r>
    </w:p>
    <w:p w14:paraId="491AEB6E" w14:textId="77777777" w:rsidR="0054777B" w:rsidRPr="00A66597" w:rsidRDefault="0054777B" w:rsidP="00947C5D">
      <w:pPr>
        <w:jc w:val="both"/>
        <w:rPr>
          <w:rFonts w:asciiTheme="majorHAnsi" w:eastAsiaTheme="majorEastAsia" w:hAnsiTheme="majorHAnsi" w:cstheme="majorBidi"/>
          <w:color w:val="2F5496" w:themeColor="accent1" w:themeShade="BF"/>
          <w:sz w:val="32"/>
          <w:szCs w:val="32"/>
        </w:rPr>
      </w:pPr>
      <w:r>
        <w:br w:type="page"/>
      </w:r>
    </w:p>
    <w:p w14:paraId="3D9EF895" w14:textId="77777777" w:rsidR="00595C92" w:rsidRDefault="00595C92" w:rsidP="00947C5D">
      <w:pPr>
        <w:pStyle w:val="Heading1"/>
        <w:jc w:val="both"/>
      </w:pPr>
      <w:bookmarkStart w:id="7" w:name="_Toc174618810"/>
      <w:r>
        <w:lastRenderedPageBreak/>
        <w:t>Proposal</w:t>
      </w:r>
      <w:bookmarkEnd w:id="7"/>
    </w:p>
    <w:p w14:paraId="671F2BC9" w14:textId="7B67F914" w:rsidR="00F97B80" w:rsidRDefault="00F97B80" w:rsidP="00947C5D">
      <w:pPr>
        <w:pStyle w:val="Heading2"/>
        <w:jc w:val="both"/>
      </w:pPr>
      <w:bookmarkStart w:id="8" w:name="_Toc174618811"/>
      <w:r>
        <w:t>Executive Summary</w:t>
      </w:r>
      <w:bookmarkEnd w:id="8"/>
    </w:p>
    <w:p w14:paraId="7CC5B0DD" w14:textId="0D5E5B79" w:rsidR="00F97B80" w:rsidRDefault="00B01CEE" w:rsidP="00947C5D">
      <w:pPr>
        <w:jc w:val="both"/>
      </w:pPr>
      <w:r w:rsidRPr="00FA2D16">
        <w:rPr>
          <w:b/>
          <w:bCs/>
        </w:rPr>
        <w:t>Project Title:</w:t>
      </w:r>
      <w:r>
        <w:t xml:space="preserve"> </w:t>
      </w:r>
      <w:r w:rsidR="00FA2D16">
        <w:t xml:space="preserve">Architects </w:t>
      </w:r>
      <w:r w:rsidR="006116E1">
        <w:t>i</w:t>
      </w:r>
      <w:r w:rsidR="00FA2D16">
        <w:t>n Void</w:t>
      </w:r>
    </w:p>
    <w:p w14:paraId="0A08BC78" w14:textId="0817679D" w:rsidR="00FA2D16" w:rsidRDefault="00FA2D16" w:rsidP="00947C5D">
      <w:pPr>
        <w:jc w:val="both"/>
      </w:pPr>
      <w:r w:rsidRPr="00FA2D16">
        <w:rPr>
          <w:b/>
          <w:bCs/>
        </w:rPr>
        <w:t>Project Overview:</w:t>
      </w:r>
      <w:r>
        <w:t xml:space="preserve"> Architects </w:t>
      </w:r>
      <w:r w:rsidR="006116E1">
        <w:t>i</w:t>
      </w:r>
      <w:r>
        <w:t>n Void will be a</w:t>
      </w:r>
      <w:r w:rsidR="00DD1747">
        <w:t xml:space="preserve"> space exploration game that aims to immerse players in the </w:t>
      </w:r>
      <w:r w:rsidR="00A6055A">
        <w:t xml:space="preserve">deep void of space. </w:t>
      </w:r>
      <w:r w:rsidR="001C4F7E">
        <w:t>Players</w:t>
      </w:r>
      <w:r w:rsidR="00006DC0">
        <w:t xml:space="preserve"> will embark on a journey to create </w:t>
      </w:r>
      <w:r w:rsidR="001C4F7E">
        <w:t>thei</w:t>
      </w:r>
      <w:r w:rsidR="008D49CA">
        <w:t xml:space="preserve">r </w:t>
      </w:r>
      <w:r w:rsidR="001C4F7E">
        <w:t>colony in space while battling the danger</w:t>
      </w:r>
      <w:r w:rsidR="00F2502C">
        <w:t>s</w:t>
      </w:r>
      <w:r w:rsidR="00500C2E">
        <w:t xml:space="preserve"> of being in space and</w:t>
      </w:r>
      <w:r w:rsidR="001C4F7E">
        <w:t xml:space="preserve"> </w:t>
      </w:r>
      <w:r w:rsidR="00500C2E">
        <w:t xml:space="preserve">other entities in </w:t>
      </w:r>
      <w:r w:rsidR="001C4F7E">
        <w:t>the empty void around them</w:t>
      </w:r>
      <w:r w:rsidR="00F2502C">
        <w:t xml:space="preserve">. </w:t>
      </w:r>
    </w:p>
    <w:p w14:paraId="25A1EBA8" w14:textId="17F6C3BA" w:rsidR="0082798A" w:rsidRDefault="0082798A" w:rsidP="00947C5D">
      <w:pPr>
        <w:jc w:val="both"/>
      </w:pPr>
      <w:r w:rsidRPr="0082798A">
        <w:rPr>
          <w:b/>
          <w:bCs/>
        </w:rPr>
        <w:t>Objective</w:t>
      </w:r>
      <w:r>
        <w:rPr>
          <w:b/>
          <w:bCs/>
        </w:rPr>
        <w:t xml:space="preserve">: </w:t>
      </w:r>
      <w:r>
        <w:t>The primary object</w:t>
      </w:r>
      <w:r w:rsidR="00F005AF">
        <w:t>ive</w:t>
      </w:r>
      <w:r>
        <w:t xml:space="preserve"> of Architects </w:t>
      </w:r>
      <w:r w:rsidR="006116E1">
        <w:t>i</w:t>
      </w:r>
      <w:r>
        <w:t xml:space="preserve">n Void is to deliver </w:t>
      </w:r>
      <w:r w:rsidR="008418E6">
        <w:t>an</w:t>
      </w:r>
      <w:r>
        <w:t xml:space="preserve"> </w:t>
      </w:r>
      <w:r w:rsidR="00311F40">
        <w:t xml:space="preserve">immersive yet fun space exploration experience that balances realism with accessible gameplay mechanics. </w:t>
      </w:r>
      <w:r w:rsidR="002326C8">
        <w:t xml:space="preserve">By utilizing realistic space physics simulations and </w:t>
      </w:r>
      <w:r w:rsidR="0041259D">
        <w:t>intuitive building and flying mechanics</w:t>
      </w:r>
      <w:r w:rsidR="00CE6C1C">
        <w:t xml:space="preserve">, the game aims to </w:t>
      </w:r>
      <w:r w:rsidR="00E550F8">
        <w:t>immerse</w:t>
      </w:r>
      <w:r w:rsidR="00CE6C1C">
        <w:t xml:space="preserve"> </w:t>
      </w:r>
      <w:r w:rsidR="00E972A3">
        <w:t xml:space="preserve">the </w:t>
      </w:r>
      <w:r w:rsidR="00CE6C1C">
        <w:t xml:space="preserve">players in </w:t>
      </w:r>
      <w:r w:rsidR="001B579D">
        <w:t xml:space="preserve">realism of space while still engaging </w:t>
      </w:r>
      <w:r w:rsidR="00E550F8">
        <w:t>in an entertaining gameplay experience.</w:t>
      </w:r>
    </w:p>
    <w:p w14:paraId="1396D6B3" w14:textId="03CF4A4F" w:rsidR="00DF0136" w:rsidRPr="00DF0136" w:rsidRDefault="00DF0136" w:rsidP="00947C5D">
      <w:pPr>
        <w:jc w:val="both"/>
        <w:rPr>
          <w:b/>
          <w:bCs/>
        </w:rPr>
      </w:pPr>
      <w:r w:rsidRPr="00DF0136">
        <w:rPr>
          <w:b/>
          <w:bCs/>
        </w:rPr>
        <w:t xml:space="preserve">Key Features: </w:t>
      </w:r>
    </w:p>
    <w:p w14:paraId="2701869E" w14:textId="77777777" w:rsidR="008A19A9" w:rsidRDefault="00770A1D" w:rsidP="00947C5D">
      <w:pPr>
        <w:pStyle w:val="ListParagraph"/>
        <w:numPr>
          <w:ilvl w:val="0"/>
          <w:numId w:val="2"/>
        </w:numPr>
        <w:jc w:val="both"/>
      </w:pPr>
      <w:r w:rsidRPr="00BA3E18">
        <w:rPr>
          <w:b/>
          <w:bCs/>
        </w:rPr>
        <w:t>Realistic Physics Simulation</w:t>
      </w:r>
      <w:r w:rsidR="007F6100" w:rsidRPr="00BA3E18">
        <w:rPr>
          <w:b/>
          <w:bCs/>
        </w:rPr>
        <w:t>:</w:t>
      </w:r>
      <w:r w:rsidR="007F6100">
        <w:t xml:space="preserve"> </w:t>
      </w:r>
    </w:p>
    <w:p w14:paraId="553BA7C0" w14:textId="53780019" w:rsidR="00DF0136" w:rsidRDefault="007F6100" w:rsidP="00947C5D">
      <w:pPr>
        <w:pStyle w:val="ListParagraph"/>
        <w:jc w:val="both"/>
      </w:pPr>
      <w:r>
        <w:t xml:space="preserve">Players will experience </w:t>
      </w:r>
      <w:r w:rsidR="00802CCD">
        <w:t xml:space="preserve">realistic space </w:t>
      </w:r>
      <w:r w:rsidR="00BA3E18">
        <w:t>physics</w:t>
      </w:r>
      <w:r w:rsidR="00EA4E34">
        <w:t xml:space="preserve"> including </w:t>
      </w:r>
      <w:r w:rsidR="002B5BBE">
        <w:t xml:space="preserve">zero gravity physics </w:t>
      </w:r>
      <w:r w:rsidR="004F1B61">
        <w:t xml:space="preserve">and </w:t>
      </w:r>
      <w:r w:rsidR="002B5BBE">
        <w:t>realistic thrust/flight dynamics</w:t>
      </w:r>
      <w:r w:rsidR="00305E83">
        <w:t>. The realism enhances gameplay by challenging players to master the complex</w:t>
      </w:r>
      <w:r w:rsidR="008522E3">
        <w:t xml:space="preserve">ities of being in space. </w:t>
      </w:r>
    </w:p>
    <w:p w14:paraId="1CF5EBFD" w14:textId="77777777" w:rsidR="008A19A9" w:rsidRDefault="00770A1D" w:rsidP="00947C5D">
      <w:pPr>
        <w:pStyle w:val="ListParagraph"/>
        <w:numPr>
          <w:ilvl w:val="0"/>
          <w:numId w:val="2"/>
        </w:numPr>
        <w:jc w:val="both"/>
      </w:pPr>
      <w:r w:rsidRPr="00BA3E18">
        <w:rPr>
          <w:b/>
          <w:bCs/>
        </w:rPr>
        <w:t>Ship Customization and Construction</w:t>
      </w:r>
      <w:r w:rsidR="00BA3E18" w:rsidRPr="00BA3E18">
        <w:rPr>
          <w:b/>
          <w:bCs/>
        </w:rPr>
        <w:t>:</w:t>
      </w:r>
      <w:r w:rsidR="00BA3E18">
        <w:t xml:space="preserve"> </w:t>
      </w:r>
    </w:p>
    <w:p w14:paraId="39AA2785" w14:textId="001B61C8" w:rsidR="00DF0136" w:rsidRDefault="00737413" w:rsidP="00947C5D">
      <w:pPr>
        <w:pStyle w:val="ListParagraph"/>
        <w:jc w:val="both"/>
      </w:pPr>
      <w:r>
        <w:t>Players will be able to design and build their spaceship</w:t>
      </w:r>
      <w:r w:rsidR="005E3D26">
        <w:t>s</w:t>
      </w:r>
      <w:r>
        <w:t xml:space="preserve">. </w:t>
      </w:r>
      <w:r w:rsidR="00263726">
        <w:t xml:space="preserve">This will allow players to create unique ships suited to their </w:t>
      </w:r>
      <w:r w:rsidR="00E61526">
        <w:t>mission’s</w:t>
      </w:r>
      <w:r w:rsidR="00263726">
        <w:t xml:space="preserve"> needs. </w:t>
      </w:r>
      <w:r w:rsidR="00614EBC">
        <w:t xml:space="preserve">Each design choice will impact performance, </w:t>
      </w:r>
      <w:r w:rsidR="003E755B" w:rsidRPr="00721CFF">
        <w:t>manoeuvrability</w:t>
      </w:r>
      <w:r w:rsidR="00614EBC">
        <w:t>, and functionality in the game environment.</w:t>
      </w:r>
    </w:p>
    <w:p w14:paraId="0EA2E97D" w14:textId="77777777" w:rsidR="008A19A9" w:rsidRDefault="00770A1D" w:rsidP="00947C5D">
      <w:pPr>
        <w:pStyle w:val="ListParagraph"/>
        <w:numPr>
          <w:ilvl w:val="0"/>
          <w:numId w:val="2"/>
        </w:numPr>
        <w:jc w:val="both"/>
      </w:pPr>
      <w:r w:rsidRPr="00BA3E18">
        <w:rPr>
          <w:b/>
          <w:bCs/>
        </w:rPr>
        <w:t>Exploration and Discovery</w:t>
      </w:r>
      <w:r w:rsidR="00BA3E18" w:rsidRPr="00BA3E18">
        <w:rPr>
          <w:b/>
          <w:bCs/>
        </w:rPr>
        <w:t>:</w:t>
      </w:r>
      <w:r w:rsidR="00BA3E18">
        <w:t xml:space="preserve"> </w:t>
      </w:r>
    </w:p>
    <w:p w14:paraId="47886A7C" w14:textId="3582EF6D" w:rsidR="00770A1D" w:rsidRDefault="0004465E" w:rsidP="00947C5D">
      <w:pPr>
        <w:pStyle w:val="ListParagraph"/>
        <w:jc w:val="both"/>
      </w:pPr>
      <w:r>
        <w:t xml:space="preserve">The game offers a procedurally generated void with unique asteroid belts and </w:t>
      </w:r>
      <w:r w:rsidR="0053121F">
        <w:t xml:space="preserve">resources. The </w:t>
      </w:r>
      <w:r w:rsidR="005852BB">
        <w:t>universe</w:t>
      </w:r>
      <w:r w:rsidR="0053121F">
        <w:t xml:space="preserve"> will be </w:t>
      </w:r>
      <w:r w:rsidR="005852BB">
        <w:t>primarily based on our solar system the Milky Way to keep with the realism but will allow players to explore our other planets like never before.</w:t>
      </w:r>
    </w:p>
    <w:p w14:paraId="168A6772" w14:textId="77777777" w:rsidR="008A19A9" w:rsidRDefault="0077094A" w:rsidP="00947C5D">
      <w:pPr>
        <w:pStyle w:val="ListParagraph"/>
        <w:numPr>
          <w:ilvl w:val="0"/>
          <w:numId w:val="2"/>
        </w:numPr>
        <w:jc w:val="both"/>
      </w:pPr>
      <w:r w:rsidRPr="00BA3E18">
        <w:rPr>
          <w:b/>
          <w:bCs/>
        </w:rPr>
        <w:t>Resource Management and Survival</w:t>
      </w:r>
      <w:r w:rsidR="00BA3E18" w:rsidRPr="00BA3E18">
        <w:rPr>
          <w:b/>
          <w:bCs/>
        </w:rPr>
        <w:t>:</w:t>
      </w:r>
      <w:r w:rsidR="00BA3E18">
        <w:t xml:space="preserve"> </w:t>
      </w:r>
    </w:p>
    <w:p w14:paraId="7F3E3F01" w14:textId="4E0F3B13" w:rsidR="0077094A" w:rsidRDefault="002154CB" w:rsidP="00947C5D">
      <w:pPr>
        <w:pStyle w:val="ListParagraph"/>
        <w:jc w:val="both"/>
      </w:pPr>
      <w:r>
        <w:t>The player will be responsible for maintaining their spaceship and equipment</w:t>
      </w:r>
      <w:r w:rsidR="00AB245C">
        <w:t xml:space="preserve">. This will require the player to bring or find certain resources </w:t>
      </w:r>
      <w:r w:rsidR="000D4587">
        <w:t>to help them stay alive. The unique resources will allow the player to upgrade</w:t>
      </w:r>
      <w:r w:rsidR="003B6E74">
        <w:t>/edit</w:t>
      </w:r>
      <w:r w:rsidR="000D4587">
        <w:t xml:space="preserve"> </w:t>
      </w:r>
      <w:r w:rsidR="009D1269" w:rsidRPr="009D1269">
        <w:t>the ship's components</w:t>
      </w:r>
      <w:r w:rsidR="003B6E74">
        <w:t>.</w:t>
      </w:r>
    </w:p>
    <w:p w14:paraId="7577317C" w14:textId="03B23647" w:rsidR="008A19A9" w:rsidRDefault="007707A0" w:rsidP="00947C5D">
      <w:pPr>
        <w:pStyle w:val="ListParagraph"/>
        <w:numPr>
          <w:ilvl w:val="0"/>
          <w:numId w:val="2"/>
        </w:numPr>
        <w:jc w:val="both"/>
      </w:pPr>
      <w:r>
        <w:rPr>
          <w:b/>
          <w:bCs/>
        </w:rPr>
        <w:t>Missions</w:t>
      </w:r>
      <w:r w:rsidR="00B667E1" w:rsidRPr="00BA3E18">
        <w:rPr>
          <w:b/>
          <w:bCs/>
        </w:rPr>
        <w:t xml:space="preserve"> and </w:t>
      </w:r>
      <w:r>
        <w:rPr>
          <w:b/>
          <w:bCs/>
        </w:rPr>
        <w:t>Bases</w:t>
      </w:r>
      <w:r w:rsidR="00BA3E18" w:rsidRPr="00BA3E18">
        <w:rPr>
          <w:b/>
          <w:bCs/>
        </w:rPr>
        <w:t>:</w:t>
      </w:r>
      <w:r w:rsidR="00BA3E18">
        <w:t xml:space="preserve"> </w:t>
      </w:r>
    </w:p>
    <w:p w14:paraId="3DE71C5E" w14:textId="4E9AA779" w:rsidR="00B667E1" w:rsidRDefault="003B6E74" w:rsidP="00947C5D">
      <w:pPr>
        <w:pStyle w:val="ListParagraph"/>
        <w:jc w:val="both"/>
      </w:pPr>
      <w:r>
        <w:t>The gameplay loop will be around completing certain missions (</w:t>
      </w:r>
      <w:r w:rsidR="00773DE9">
        <w:t>single</w:t>
      </w:r>
      <w:r w:rsidR="002B5348">
        <w:t>-</w:t>
      </w:r>
      <w:r w:rsidR="00773DE9">
        <w:t xml:space="preserve">player campaign) which will involve making trips to </w:t>
      </w:r>
      <w:r w:rsidR="007707A0">
        <w:t>existing bases</w:t>
      </w:r>
      <w:r w:rsidR="009D5C1D">
        <w:t xml:space="preserve"> or making new </w:t>
      </w:r>
      <w:r w:rsidR="007707A0">
        <w:t>bases</w:t>
      </w:r>
      <w:r w:rsidR="00773DE9">
        <w:t>, upgrading ships, fighting enemies</w:t>
      </w:r>
      <w:r w:rsidR="009D1269">
        <w:t>,</w:t>
      </w:r>
      <w:r w:rsidR="00773DE9">
        <w:t xml:space="preserve"> </w:t>
      </w:r>
      <w:r w:rsidR="009D5C1D">
        <w:t xml:space="preserve">which will allow the player to </w:t>
      </w:r>
      <w:r w:rsidR="00B55F34">
        <w:t xml:space="preserve">feel a purpose in the void. These </w:t>
      </w:r>
      <w:r w:rsidR="007707A0">
        <w:t>bases</w:t>
      </w:r>
      <w:r w:rsidR="00B55F34">
        <w:t xml:space="preserve"> will also be key for the player to resupply and </w:t>
      </w:r>
      <w:r w:rsidR="009A299C">
        <w:t>start/end these missions.</w:t>
      </w:r>
    </w:p>
    <w:p w14:paraId="16200496" w14:textId="202DA25E" w:rsidR="00B3088A" w:rsidRDefault="005825FA" w:rsidP="00947C5D">
      <w:pPr>
        <w:jc w:val="both"/>
      </w:pPr>
      <w:r w:rsidRPr="005825FA">
        <w:rPr>
          <w:b/>
          <w:bCs/>
        </w:rPr>
        <w:t>Conclusion:</w:t>
      </w:r>
      <w:r w:rsidR="00B3088A">
        <w:t xml:space="preserve"> the proposed space simulation game “Architects in Void” </w:t>
      </w:r>
      <w:r w:rsidR="006E5521">
        <w:t>promises to deliver a</w:t>
      </w:r>
      <w:r w:rsidR="008A19A9">
        <w:t>n</w:t>
      </w:r>
      <w:r w:rsidR="006E5521">
        <w:t xml:space="preserve"> </w:t>
      </w:r>
      <w:r w:rsidR="008A19A9">
        <w:t>engaging mix</w:t>
      </w:r>
      <w:r w:rsidR="006E5521">
        <w:t xml:space="preserve"> of realism, creativity, and exploration. By combining innovative gameplay mechanics with </w:t>
      </w:r>
      <w:r w:rsidR="008A19A9">
        <w:t>realistic physics</w:t>
      </w:r>
      <w:r w:rsidR="006E5521">
        <w:t>, the game aims to inspire curiosity about space while offering an engaging and immersive gaming experience.</w:t>
      </w:r>
    </w:p>
    <w:p w14:paraId="669A2DA9" w14:textId="7757CFE1" w:rsidR="000B450B" w:rsidRDefault="000B450B" w:rsidP="00947C5D">
      <w:pPr>
        <w:jc w:val="both"/>
      </w:pPr>
      <w:r>
        <w:br w:type="page"/>
      </w:r>
    </w:p>
    <w:p w14:paraId="4410727C" w14:textId="7D637375" w:rsidR="00330266" w:rsidRPr="00330266" w:rsidRDefault="000B450B" w:rsidP="00947C5D">
      <w:pPr>
        <w:pStyle w:val="Heading2"/>
        <w:jc w:val="both"/>
      </w:pPr>
      <w:bookmarkStart w:id="9" w:name="_Toc174618812"/>
      <w:r>
        <w:lastRenderedPageBreak/>
        <w:t>Research Question</w:t>
      </w:r>
      <w:bookmarkEnd w:id="9"/>
    </w:p>
    <w:p w14:paraId="0726778E" w14:textId="719A98D4" w:rsidR="000B450B" w:rsidRDefault="000B450B" w:rsidP="00947C5D">
      <w:pPr>
        <w:jc w:val="both"/>
      </w:pPr>
      <w:r>
        <w:t>How can realistic</w:t>
      </w:r>
      <w:r w:rsidR="00E02E9E">
        <w:t xml:space="preserve"> </w:t>
      </w:r>
      <w:r>
        <w:t>space physics and mechanics be balanced with intuitive gameplay to create an immersive and enjoyable experience for players in a space exploration and spacecraft piloting game?</w:t>
      </w:r>
    </w:p>
    <w:p w14:paraId="69C543EC" w14:textId="77777777" w:rsidR="000B450B" w:rsidRPr="00330266" w:rsidRDefault="000B450B" w:rsidP="00947C5D">
      <w:pPr>
        <w:jc w:val="both"/>
      </w:pPr>
      <w:r w:rsidRPr="00330266">
        <w:t>Explanation:</w:t>
      </w:r>
    </w:p>
    <w:p w14:paraId="25CCBBA1" w14:textId="3C3ABBB9" w:rsidR="001D7F33" w:rsidRDefault="000B450B" w:rsidP="00947C5D">
      <w:pPr>
        <w:pStyle w:val="ListParagraph"/>
        <w:numPr>
          <w:ilvl w:val="0"/>
          <w:numId w:val="2"/>
        </w:numPr>
        <w:jc w:val="both"/>
      </w:pPr>
      <w:r w:rsidRPr="001D7F33">
        <w:rPr>
          <w:b/>
          <w:bCs/>
        </w:rPr>
        <w:t>Realistic Space Physics:</w:t>
      </w:r>
      <w:r w:rsidR="00947C5D">
        <w:rPr>
          <w:b/>
          <w:bCs/>
        </w:rPr>
        <w:tab/>
      </w:r>
      <w:r w:rsidR="001D7F33">
        <w:br/>
      </w:r>
      <w:r w:rsidR="00CA3702">
        <w:t xml:space="preserve">Having actual physics of space </w:t>
      </w:r>
      <w:r w:rsidR="009A089A">
        <w:t xml:space="preserve">which </w:t>
      </w:r>
      <w:r w:rsidR="001D7F33">
        <w:t>includes</w:t>
      </w:r>
      <w:r w:rsidR="009A089A">
        <w:t xml:space="preserve"> </w:t>
      </w:r>
      <w:r w:rsidR="001D7F33">
        <w:t xml:space="preserve">orbital </w:t>
      </w:r>
      <w:r w:rsidR="009A089A">
        <w:t xml:space="preserve">mechanics, gravitational forces, </w:t>
      </w:r>
      <w:r w:rsidR="001D7F33">
        <w:t>momentum,</w:t>
      </w:r>
      <w:r w:rsidR="009A089A">
        <w:t xml:space="preserve"> and many more is crucial </w:t>
      </w:r>
      <w:r w:rsidR="00102D47">
        <w:t xml:space="preserve">in creating a believable and immersive experience in space. </w:t>
      </w:r>
      <w:r w:rsidR="004B416C">
        <w:t>Research would look at how</w:t>
      </w:r>
      <w:r w:rsidR="00B24826">
        <w:t xml:space="preserve"> realistic </w:t>
      </w:r>
      <w:r w:rsidR="00AF57DC">
        <w:t xml:space="preserve">physics </w:t>
      </w:r>
      <w:r w:rsidR="004B416C">
        <w:t>can</w:t>
      </w:r>
      <w:r w:rsidR="00AF57DC">
        <w:t xml:space="preserve"> be </w:t>
      </w:r>
      <w:r w:rsidR="001D7F33">
        <w:t>incorporated</w:t>
      </w:r>
      <w:r w:rsidR="00AF57DC">
        <w:t xml:space="preserve"> into the game without overwhelming the player with complexity.</w:t>
      </w:r>
    </w:p>
    <w:p w14:paraId="38CDAD0E" w14:textId="77777777" w:rsidR="00035B23" w:rsidRDefault="00035B23" w:rsidP="00947C5D">
      <w:pPr>
        <w:pStyle w:val="ListParagraph"/>
        <w:jc w:val="both"/>
      </w:pPr>
    </w:p>
    <w:p w14:paraId="2A99BF6D" w14:textId="7A862858" w:rsidR="000B450B" w:rsidRDefault="000B450B" w:rsidP="00947C5D">
      <w:pPr>
        <w:pStyle w:val="ListParagraph"/>
        <w:numPr>
          <w:ilvl w:val="0"/>
          <w:numId w:val="2"/>
        </w:numPr>
        <w:jc w:val="both"/>
      </w:pPr>
      <w:r w:rsidRPr="00422FAB">
        <w:rPr>
          <w:b/>
          <w:bCs/>
        </w:rPr>
        <w:t>Intuitive Gameplay:</w:t>
      </w:r>
      <w:r w:rsidR="00947C5D">
        <w:rPr>
          <w:b/>
          <w:bCs/>
        </w:rPr>
        <w:tab/>
      </w:r>
      <w:r w:rsidR="00035B23">
        <w:br/>
        <w:t xml:space="preserve">While realism is important, it is also equally important to make the game accessible and enjoyable for players. </w:t>
      </w:r>
      <w:r w:rsidR="001D6D88">
        <w:t>The research would explore how to simplify the complexity of space physics into simple and intuitive gameplay and mechanics that players can learn easily</w:t>
      </w:r>
      <w:r w:rsidR="005A51E9">
        <w:t xml:space="preserve"> which would allow them to focus on space exploration </w:t>
      </w:r>
      <w:r w:rsidR="00422FAB">
        <w:t xml:space="preserve">rather than being overwhelmed </w:t>
      </w:r>
      <w:r w:rsidR="00131EA9">
        <w:t>by</w:t>
      </w:r>
      <w:r w:rsidR="00422FAB">
        <w:t xml:space="preserve"> technical details.</w:t>
      </w:r>
    </w:p>
    <w:p w14:paraId="3E5D5ACD" w14:textId="77777777" w:rsidR="00035B23" w:rsidRDefault="00035B23" w:rsidP="00947C5D">
      <w:pPr>
        <w:pStyle w:val="ListParagraph"/>
        <w:jc w:val="both"/>
      </w:pPr>
    </w:p>
    <w:p w14:paraId="783F1120" w14:textId="265A3F9B" w:rsidR="00AC717D" w:rsidRDefault="000B450B" w:rsidP="00947C5D">
      <w:pPr>
        <w:pStyle w:val="ListParagraph"/>
        <w:numPr>
          <w:ilvl w:val="0"/>
          <w:numId w:val="2"/>
        </w:numPr>
        <w:jc w:val="both"/>
      </w:pPr>
      <w:r w:rsidRPr="00AC717D">
        <w:rPr>
          <w:b/>
          <w:bCs/>
        </w:rPr>
        <w:t>Immersion and Enjoyment:</w:t>
      </w:r>
      <w:r w:rsidR="00947C5D">
        <w:rPr>
          <w:b/>
          <w:bCs/>
        </w:rPr>
        <w:tab/>
      </w:r>
      <w:r w:rsidR="00422FAB">
        <w:br/>
      </w:r>
      <w:r w:rsidR="0072098C">
        <w:t xml:space="preserve">The end goal is to create a unique experience that is both realistic, </w:t>
      </w:r>
      <w:r w:rsidR="005315DD">
        <w:t>engaging,</w:t>
      </w:r>
      <w:r w:rsidR="0072098C">
        <w:t xml:space="preserve"> and entertaining for players. Research </w:t>
      </w:r>
      <w:r w:rsidR="00E73077">
        <w:t xml:space="preserve">would include </w:t>
      </w:r>
      <w:r w:rsidR="001E3F2D">
        <w:t xml:space="preserve">how to create a good gameplay loop </w:t>
      </w:r>
      <w:r w:rsidR="0097741A">
        <w:t>within a realistic space environment including the challenges and interactions</w:t>
      </w:r>
      <w:r w:rsidR="00AC717D">
        <w:t xml:space="preserve"> within the game.</w:t>
      </w:r>
    </w:p>
    <w:p w14:paraId="2680DEE7" w14:textId="77777777" w:rsidR="00AC717D" w:rsidRDefault="00AC717D" w:rsidP="00947C5D">
      <w:pPr>
        <w:pStyle w:val="ListParagraph"/>
        <w:jc w:val="both"/>
      </w:pPr>
    </w:p>
    <w:p w14:paraId="682E93FE" w14:textId="6F46F1C0" w:rsidR="00886846" w:rsidRDefault="002762FD" w:rsidP="00947C5D">
      <w:pPr>
        <w:pStyle w:val="ListParagraph"/>
        <w:numPr>
          <w:ilvl w:val="0"/>
          <w:numId w:val="2"/>
        </w:numPr>
        <w:jc w:val="both"/>
      </w:pPr>
      <w:r w:rsidRPr="002762FD">
        <w:rPr>
          <w:b/>
          <w:bCs/>
        </w:rPr>
        <w:t>Realistic Space Distances</w:t>
      </w:r>
      <w:r w:rsidR="00947C5D">
        <w:rPr>
          <w:b/>
          <w:bCs/>
        </w:rPr>
        <w:tab/>
      </w:r>
      <w:r w:rsidR="00E02E9E">
        <w:br/>
      </w:r>
      <w:r w:rsidR="009D39A3">
        <w:t xml:space="preserve">Space has large distances between each planet. These distances if used directly </w:t>
      </w:r>
      <w:r w:rsidR="003361E6">
        <w:t xml:space="preserve">1:1 scale would be too large for the typical computer to run. Research would explore how </w:t>
      </w:r>
      <w:r w:rsidR="006A3E03">
        <w:t xml:space="preserve">we can make the game seem realistic </w:t>
      </w:r>
      <w:r w:rsidR="0017582B">
        <w:t>to a player while still being able to run modern computers</w:t>
      </w:r>
      <w:r w:rsidR="00275630">
        <w:t>.</w:t>
      </w:r>
    </w:p>
    <w:p w14:paraId="5DF05EF9" w14:textId="77777777" w:rsidR="00886846" w:rsidRDefault="00886846" w:rsidP="00947C5D">
      <w:pPr>
        <w:pStyle w:val="ListParagraph"/>
        <w:jc w:val="both"/>
      </w:pPr>
    </w:p>
    <w:p w14:paraId="59C5ECA2" w14:textId="2F95B789" w:rsidR="00E932C8" w:rsidRDefault="00E932C8" w:rsidP="00947C5D">
      <w:pPr>
        <w:pStyle w:val="Heading3"/>
        <w:jc w:val="both"/>
      </w:pPr>
      <w:bookmarkStart w:id="10" w:name="_Toc174618813"/>
      <w:r>
        <w:t>Discussion</w:t>
      </w:r>
      <w:bookmarkEnd w:id="10"/>
    </w:p>
    <w:p w14:paraId="01C14189" w14:textId="5C3A1D02" w:rsidR="00364DCF" w:rsidRPr="00CD5056" w:rsidRDefault="0038220C" w:rsidP="00CD5056">
      <w:r>
        <w:t xml:space="preserve">A clear solution to this research question/problem would be to create a game </w:t>
      </w:r>
      <w:r w:rsidR="00AC155D">
        <w:t>that supports</w:t>
      </w:r>
      <w:r w:rsidR="00F82B09">
        <w:t xml:space="preserve"> all the parts of the research question. </w:t>
      </w:r>
      <w:r w:rsidR="00CD5056">
        <w:t xml:space="preserve">Some tools we will need to </w:t>
      </w:r>
      <w:r w:rsidR="0036307C">
        <w:t>investigate</w:t>
      </w:r>
      <w:r w:rsidR="00CD5056">
        <w:t xml:space="preserve"> to help develop a game </w:t>
      </w:r>
      <w:r w:rsidR="0036307C">
        <w:t xml:space="preserve">would be a game engine. This would allow us to develop a game/prototype </w:t>
      </w:r>
      <w:r w:rsidR="004B6925">
        <w:t>to</w:t>
      </w:r>
      <w:r w:rsidR="0036307C">
        <w:t xml:space="preserve"> help us </w:t>
      </w:r>
      <w:r w:rsidR="00364DCF">
        <w:t xml:space="preserve">answer the research question. A knowledge gap we have identified would be the use of doubles </w:t>
      </w:r>
      <w:r w:rsidR="006A22EE">
        <w:t xml:space="preserve">for world positions </w:t>
      </w:r>
      <w:r w:rsidR="00364DCF">
        <w:t xml:space="preserve">and matrices </w:t>
      </w:r>
      <w:r w:rsidR="006A22EE">
        <w:t xml:space="preserve">of transforms. These key ideas are used in manipulating </w:t>
      </w:r>
      <w:r w:rsidR="005F7C82">
        <w:t xml:space="preserve">the </w:t>
      </w:r>
      <w:r w:rsidR="004B6925">
        <w:t>position, rotation</w:t>
      </w:r>
      <w:r w:rsidR="005F7C82">
        <w:t xml:space="preserve">, </w:t>
      </w:r>
      <w:r w:rsidR="004B6925">
        <w:t>scale of a transform easily and</w:t>
      </w:r>
      <w:r w:rsidR="00DE00C5">
        <w:t xml:space="preserve"> are</w:t>
      </w:r>
      <w:r w:rsidR="004B6925">
        <w:t xml:space="preserve"> standard practice. We will need to research matrix manipulation </w:t>
      </w:r>
      <w:r>
        <w:t>and double floating-point precision.</w:t>
      </w:r>
    </w:p>
    <w:p w14:paraId="11B30D8C" w14:textId="52C33807" w:rsidR="007A5882" w:rsidRDefault="00F82B09" w:rsidP="00947C5D">
      <w:pPr>
        <w:jc w:val="both"/>
      </w:pPr>
      <w:r>
        <w:t xml:space="preserve">After doing further research and creating a prototype we should be able to answer the question and </w:t>
      </w:r>
      <w:r w:rsidR="006A28A1">
        <w:t xml:space="preserve">have a product we can further develop in future projects if we choose to continue with it. This research has </w:t>
      </w:r>
      <w:r w:rsidR="00326656">
        <w:t xml:space="preserve">the </w:t>
      </w:r>
      <w:r w:rsidR="006A28A1">
        <w:t>potential to also open new idea</w:t>
      </w:r>
      <w:r w:rsidR="005C0363">
        <w:t>s</w:t>
      </w:r>
      <w:r w:rsidR="006A28A1">
        <w:t xml:space="preserve"> around space and video games which we will need to explore during the development phase.</w:t>
      </w:r>
      <w:r w:rsidR="007A5882">
        <w:br w:type="page"/>
      </w:r>
    </w:p>
    <w:p w14:paraId="5B4C30D2" w14:textId="77777777" w:rsidR="000703BF" w:rsidRDefault="000703BF" w:rsidP="00947C5D">
      <w:pPr>
        <w:jc w:val="both"/>
        <w:rPr>
          <w:rFonts w:asciiTheme="majorHAnsi" w:eastAsiaTheme="majorEastAsia" w:hAnsiTheme="majorHAnsi" w:cstheme="majorBidi"/>
          <w:color w:val="2F5496" w:themeColor="accent1" w:themeShade="BF"/>
          <w:sz w:val="26"/>
          <w:szCs w:val="26"/>
        </w:rPr>
      </w:pPr>
    </w:p>
    <w:p w14:paraId="0ED70B1B" w14:textId="3C8AD7FE" w:rsidR="00B32AB9" w:rsidRPr="00EE1EEA" w:rsidRDefault="001E3677" w:rsidP="00947C5D">
      <w:pPr>
        <w:pStyle w:val="Heading2"/>
        <w:jc w:val="both"/>
      </w:pPr>
      <w:bookmarkStart w:id="11" w:name="_Toc174618814"/>
      <w:r>
        <w:t>Literature Review</w: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0288" behindDoc="0" locked="0" layoutInCell="1" allowOverlap="1" wp14:anchorId="10DC115A" wp14:editId="1A650DB9">
                <wp:simplePos x="0" y="0"/>
                <wp:positionH relativeFrom="column">
                  <wp:posOffset>-951926</wp:posOffset>
                </wp:positionH>
                <wp:positionV relativeFrom="paragraph">
                  <wp:posOffset>2682891</wp:posOffset>
                </wp:positionV>
                <wp:extent cx="1371600" cy="374595"/>
                <wp:effectExtent l="3492" t="0" r="22543" b="22542"/>
                <wp:wrapNone/>
                <wp:docPr id="1164421457"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74595"/>
                        </a:xfrm>
                        <a:prstGeom prst="roundRect">
                          <a:avLst>
                            <a:gd name="adj" fmla="val 16667"/>
                          </a:avLst>
                        </a:prstGeom>
                        <a:noFill/>
                        <a:ln w="9525">
                          <a:solidFill>
                            <a:schemeClr val="tx1"/>
                          </a:solidFill>
                          <a:round/>
                          <a:headEnd/>
                          <a:tailEnd/>
                        </a:ln>
                      </wps:spPr>
                      <wps:txbx>
                        <w:txbxContent>
                          <w:p w14:paraId="1E6D7223" w14:textId="77777777" w:rsidR="00C25300" w:rsidRPr="00C25300" w:rsidRDefault="00C25300" w:rsidP="005561E7">
                            <w:pPr>
                              <w:pStyle w:val="Heading5"/>
                              <w:rPr>
                                <w:lang w:val="en"/>
                              </w:rPr>
                            </w:pPr>
                            <w:r w:rsidRPr="00C25300">
                              <w:rPr>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DC115A" id="AutoShape 183" o:spid="_x0000_s1026" style="position:absolute;left:0;text-align:left;margin-left:-74.95pt;margin-top:211.25pt;width:108pt;height:29.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" filled="f" strokecolor="black [3213]">
                <v:textbox style="layout-flow:vertical;mso-layout-flow-alt:bottom-to-top" inset="3.6pt,,3.6pt">
                  <w:txbxContent>
                    <w:p w14:paraId="1E6D7223" w14:textId="77777777" w:rsidR="00C25300" w:rsidRPr="00C25300" w:rsidRDefault="00C25300" w:rsidP="005561E7">
                      <w:pPr>
                        <w:pStyle w:val="Heading5"/>
                        <w:rPr>
                          <w:lang w:val="en"/>
                        </w:rPr>
                      </w:pPr>
                      <w:r w:rsidRPr="00C25300">
                        <w:rPr>
                          <w:lang w:val="en"/>
                        </w:rPr>
                        <w:t>Screening</w:t>
                      </w:r>
                    </w:p>
                  </w:txbxContent>
                </v:textbox>
              </v:round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2336" behindDoc="0" locked="0" layoutInCell="1" allowOverlap="1" wp14:anchorId="3E9AF9BA" wp14:editId="31CC2DB4">
                <wp:simplePos x="0" y="0"/>
                <wp:positionH relativeFrom="column">
                  <wp:posOffset>-951926</wp:posOffset>
                </wp:positionH>
                <wp:positionV relativeFrom="paragraph">
                  <wp:posOffset>4283091</wp:posOffset>
                </wp:positionV>
                <wp:extent cx="1371600" cy="374595"/>
                <wp:effectExtent l="3492" t="0" r="22543" b="22542"/>
                <wp:wrapNone/>
                <wp:docPr id="881646575"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74595"/>
                        </a:xfrm>
                        <a:prstGeom prst="roundRect">
                          <a:avLst>
                            <a:gd name="adj" fmla="val 16667"/>
                          </a:avLst>
                        </a:prstGeom>
                        <a:noFill/>
                        <a:ln w="9525">
                          <a:solidFill>
                            <a:schemeClr val="tx1"/>
                          </a:solidFill>
                          <a:round/>
                          <a:headEnd/>
                          <a:tailEnd/>
                        </a:ln>
                      </wps:spPr>
                      <wps:txbx>
                        <w:txbxContent>
                          <w:p w14:paraId="67C065A1" w14:textId="77777777" w:rsidR="00C25300" w:rsidRPr="00C25300" w:rsidRDefault="00C25300" w:rsidP="005561E7">
                            <w:pPr>
                              <w:pStyle w:val="Heading5"/>
                              <w:rPr>
                                <w:lang w:val="en"/>
                              </w:rPr>
                            </w:pPr>
                            <w:r w:rsidRPr="00C25300">
                              <w:rPr>
                                <w:lang w:val="en"/>
                              </w:rPr>
                              <w:t>Eligibility</w:t>
                            </w:r>
                          </w:p>
                          <w:p w14:paraId="5B07C52D" w14:textId="77777777" w:rsidR="00C25300" w:rsidRDefault="00C25300" w:rsidP="00C25300">
                            <w:pPr>
                              <w:rPr>
                                <w:rFonts w:ascii="Calibri" w:hAnsi="Calibri"/>
                                <w:lang w:val="en"/>
                              </w:rPr>
                            </w:pP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9AF9BA" id="AutoShape 185" o:spid="_x0000_s1027" style="position:absolute;left:0;text-align:left;margin-left:-74.95pt;margin-top:337.25pt;width:108pt;height:29.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" filled="f" strokecolor="black [3213]">
                <v:textbox style="layout-flow:vertical;mso-layout-flow-alt:bottom-to-top" inset="3.6pt,,3.6pt">
                  <w:txbxContent>
                    <w:p w14:paraId="67C065A1" w14:textId="77777777" w:rsidR="00C25300" w:rsidRPr="00C25300" w:rsidRDefault="00C25300" w:rsidP="005561E7">
                      <w:pPr>
                        <w:pStyle w:val="Heading5"/>
                        <w:rPr>
                          <w:lang w:val="en"/>
                        </w:rPr>
                      </w:pPr>
                      <w:r w:rsidRPr="00C25300">
                        <w:rPr>
                          <w:lang w:val="en"/>
                        </w:rPr>
                        <w:t>Eligibility</w:t>
                      </w:r>
                    </w:p>
                    <w:p w14:paraId="5B07C52D" w14:textId="77777777" w:rsidR="00C25300" w:rsidRDefault="00C25300" w:rsidP="00C25300">
                      <w:pPr>
                        <w:rPr>
                          <w:rFonts w:ascii="Calibri" w:hAnsi="Calibri"/>
                          <w:lang w:val="en"/>
                        </w:rPr>
                      </w:pPr>
                    </w:p>
                  </w:txbxContent>
                </v:textbox>
              </v:round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59264" behindDoc="0" locked="0" layoutInCell="1" allowOverlap="1" wp14:anchorId="59F20592" wp14:editId="01020E6A">
                <wp:simplePos x="0" y="0"/>
                <wp:positionH relativeFrom="column">
                  <wp:posOffset>346841</wp:posOffset>
                </wp:positionH>
                <wp:positionV relativeFrom="paragraph">
                  <wp:posOffset>756453</wp:posOffset>
                </wp:positionV>
                <wp:extent cx="2228850" cy="737550"/>
                <wp:effectExtent l="0" t="0" r="19050" b="24765"/>
                <wp:wrapNone/>
                <wp:docPr id="1193608434"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37550"/>
                        </a:xfrm>
                        <a:prstGeom prst="rect">
                          <a:avLst/>
                        </a:prstGeom>
                        <a:noFill/>
                        <a:ln w="9525">
                          <a:solidFill>
                            <a:schemeClr val="tx1"/>
                          </a:solidFill>
                          <a:miter lim="800000"/>
                          <a:headEnd/>
                          <a:tailEnd/>
                        </a:ln>
                      </wps:spPr>
                      <wps:txbx>
                        <w:txbxContent>
                          <w:p w14:paraId="54243A92" w14:textId="7C151F86" w:rsidR="00C25300" w:rsidRPr="004449EA" w:rsidRDefault="00C25300" w:rsidP="00C25300">
                            <w:pPr>
                              <w:jc w:val="center"/>
                              <w:rPr>
                                <w:rFonts w:ascii="Calibri" w:hAnsi="Calibri"/>
                                <w:lang w:val="en"/>
                              </w:rPr>
                            </w:pPr>
                            <w:r w:rsidRPr="004449EA">
                              <w:rPr>
                                <w:rFonts w:ascii="Calibri" w:hAnsi="Calibri"/>
                              </w:rPr>
                              <w:t>Records identified through database searching</w:t>
                            </w:r>
                            <w:r w:rsidRPr="004449EA">
                              <w:rPr>
                                <w:rFonts w:ascii="Calibri" w:hAnsi="Calibri"/>
                              </w:rPr>
                              <w:br/>
                              <w:t xml:space="preserve">(n = </w:t>
                            </w:r>
                            <w:r w:rsidR="00CF5781">
                              <w:rPr>
                                <w:rFonts w:ascii="Calibri" w:hAnsi="Calibri"/>
                              </w:rPr>
                              <w:t>6620</w:t>
                            </w:r>
                            <w:r w:rsidR="00CF5781" w:rsidRPr="004449EA">
                              <w:rPr>
                                <w:rFonts w:ascii="Calibri" w:hAnsi="Calibri"/>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20592" id="Rectangle 182" o:spid="_x0000_s1028" style="position:absolute;left:0;text-align:left;margin-left:27.3pt;margin-top:59.55pt;width:175.5pt;height:5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" filled="f" strokecolor="black [3213]">
                <v:textbox inset=",7.2pt,,7.2pt">
                  <w:txbxContent>
                    <w:p w14:paraId="54243A92" w14:textId="7C151F86" w:rsidR="00C25300" w:rsidRPr="004449EA" w:rsidRDefault="00C25300" w:rsidP="00C25300">
                      <w:pPr>
                        <w:jc w:val="center"/>
                        <w:rPr>
                          <w:rFonts w:ascii="Calibri" w:hAnsi="Calibri"/>
                          <w:lang w:val="en"/>
                        </w:rPr>
                      </w:pPr>
                      <w:r w:rsidRPr="004449EA">
                        <w:rPr>
                          <w:rFonts w:ascii="Calibri" w:hAnsi="Calibri"/>
                        </w:rPr>
                        <w:t>Records identified through database searching</w:t>
                      </w:r>
                      <w:r w:rsidRPr="004449EA">
                        <w:rPr>
                          <w:rFonts w:ascii="Calibri" w:hAnsi="Calibri"/>
                        </w:rPr>
                        <w:br/>
                        <w:t xml:space="preserve">(n = </w:t>
                      </w:r>
                      <w:r w:rsidR="00CF5781">
                        <w:rPr>
                          <w:rFonts w:ascii="Calibri" w:hAnsi="Calibri"/>
                        </w:rPr>
                        <w:t>6620</w:t>
                      </w:r>
                      <w:r w:rsidR="00CF5781" w:rsidRPr="004449EA">
                        <w:rPr>
                          <w:rFonts w:ascii="Calibri" w:hAnsi="Calibri"/>
                        </w:rPr>
                        <w:t>)</w:t>
                      </w: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63360" behindDoc="0" locked="0" layoutInCell="1" allowOverlap="1" wp14:anchorId="264466BB" wp14:editId="46EF9894">
                <wp:simplePos x="0" y="0"/>
                <wp:positionH relativeFrom="column">
                  <wp:posOffset>1600200</wp:posOffset>
                </wp:positionH>
                <wp:positionV relativeFrom="paragraph">
                  <wp:posOffset>1497330</wp:posOffset>
                </wp:positionV>
                <wp:extent cx="0" cy="457200"/>
                <wp:effectExtent l="76200" t="0" r="57150" b="57150"/>
                <wp:wrapNone/>
                <wp:docPr id="909613976"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90789F2" id="_x0000_t32" coordsize="21600,21600" o:spt="32" o:oned="t" path="m,l21600,21600e" filled="f">
                <v:path arrowok="t" fillok="f" o:connecttype="none"/>
                <o:lock v:ext="edit" shapetype="t"/>
              </v:shapetype>
              <v:shape id="AutoShape 186" o:spid="_x0000_s1026" type="#_x0000_t32" style="position:absolute;margin-left:126pt;margin-top:117.9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" strokecolor="#bfbfbf [2412]">
                <v:stroke endarrow="block"/>
                <v:shadow color="#ccc"/>
              </v:shape>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64384" behindDoc="0" locked="0" layoutInCell="1" allowOverlap="1" wp14:anchorId="2CC6D1A2" wp14:editId="70BD35B6">
                <wp:simplePos x="0" y="0"/>
                <wp:positionH relativeFrom="column">
                  <wp:posOffset>3886200</wp:posOffset>
                </wp:positionH>
                <wp:positionV relativeFrom="paragraph">
                  <wp:posOffset>1497330</wp:posOffset>
                </wp:positionV>
                <wp:extent cx="0" cy="457200"/>
                <wp:effectExtent l="76200" t="0" r="57150" b="57150"/>
                <wp:wrapNone/>
                <wp:docPr id="983733128"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9AD443" id="AutoShape 187" o:spid="_x0000_s1026" type="#_x0000_t32" style="position:absolute;margin-left:306pt;margin-top:117.9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" strokecolor="#bfbfbf [2412]">
                <v:stroke endarrow="block"/>
                <v:shadow color="#ccc"/>
              </v:shape>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6432" behindDoc="0" locked="0" layoutInCell="1" allowOverlap="1" wp14:anchorId="56921617" wp14:editId="25C28B84">
                <wp:simplePos x="0" y="0"/>
                <wp:positionH relativeFrom="column">
                  <wp:posOffset>2916621</wp:posOffset>
                </wp:positionH>
                <wp:positionV relativeFrom="paragraph">
                  <wp:posOffset>756197</wp:posOffset>
                </wp:positionV>
                <wp:extent cx="2228850" cy="740980"/>
                <wp:effectExtent l="0" t="0" r="19050" b="21590"/>
                <wp:wrapNone/>
                <wp:docPr id="41742019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40980"/>
                        </a:xfrm>
                        <a:prstGeom prst="rect">
                          <a:avLst/>
                        </a:prstGeom>
                        <a:noFill/>
                        <a:ln w="9525">
                          <a:solidFill>
                            <a:schemeClr val="tx1"/>
                          </a:solidFill>
                          <a:miter lim="800000"/>
                          <a:headEnd/>
                          <a:tailEnd/>
                        </a:ln>
                      </wps:spPr>
                      <wps:txbx>
                        <w:txbxContent>
                          <w:p w14:paraId="0CE7CA1C" w14:textId="41329E66" w:rsidR="00C25300" w:rsidRPr="004449EA" w:rsidRDefault="00C25300" w:rsidP="00C25300">
                            <w:pPr>
                              <w:jc w:val="center"/>
                              <w:rPr>
                                <w:rFonts w:ascii="Calibri" w:hAnsi="Calibri"/>
                                <w:lang w:val="en"/>
                              </w:rPr>
                            </w:pPr>
                            <w:r w:rsidRPr="004449EA">
                              <w:rPr>
                                <w:rFonts w:ascii="Calibri" w:hAnsi="Calibri"/>
                              </w:rPr>
                              <w:t>Additional records identified through other sources</w:t>
                            </w:r>
                            <w:r w:rsidRPr="004449EA">
                              <w:rPr>
                                <w:rFonts w:ascii="Calibri" w:hAnsi="Calibri"/>
                              </w:rPr>
                              <w:br/>
                              <w:t xml:space="preserve">(n = </w:t>
                            </w:r>
                            <w:r w:rsidR="00CF5781">
                              <w:rPr>
                                <w:rFonts w:ascii="Calibri" w:hAnsi="Calibri"/>
                              </w:rPr>
                              <w:t>10</w:t>
                            </w:r>
                            <w:r w:rsidR="00CF5781" w:rsidRPr="004449EA">
                              <w:rPr>
                                <w:rFonts w:ascii="Calibri" w:hAnsi="Calibri"/>
                              </w:rPr>
                              <w:t>)</w:t>
                            </w:r>
                          </w:p>
                          <w:p w14:paraId="33414A32"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21617" id="Rectangle 189" o:spid="_x0000_s1029" style="position:absolute;left:0;text-align:left;margin-left:229.65pt;margin-top:59.55pt;width:175.5pt;height:5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" filled="f" strokecolor="black [3213]">
                <v:textbox inset=",7.2pt,,7.2pt">
                  <w:txbxContent>
                    <w:p w14:paraId="0CE7CA1C" w14:textId="41329E66" w:rsidR="00C25300" w:rsidRPr="004449EA" w:rsidRDefault="00C25300" w:rsidP="00C25300">
                      <w:pPr>
                        <w:jc w:val="center"/>
                        <w:rPr>
                          <w:rFonts w:ascii="Calibri" w:hAnsi="Calibri"/>
                          <w:lang w:val="en"/>
                        </w:rPr>
                      </w:pPr>
                      <w:r w:rsidRPr="004449EA">
                        <w:rPr>
                          <w:rFonts w:ascii="Calibri" w:hAnsi="Calibri"/>
                        </w:rPr>
                        <w:t>Additional records identified through other sources</w:t>
                      </w:r>
                      <w:r w:rsidRPr="004449EA">
                        <w:rPr>
                          <w:rFonts w:ascii="Calibri" w:hAnsi="Calibri"/>
                        </w:rPr>
                        <w:br/>
                        <w:t xml:space="preserve">(n = </w:t>
                      </w:r>
                      <w:r w:rsidR="00CF5781">
                        <w:rPr>
                          <w:rFonts w:ascii="Calibri" w:hAnsi="Calibri"/>
                        </w:rPr>
                        <w:t>10</w:t>
                      </w:r>
                      <w:r w:rsidR="00CF5781" w:rsidRPr="004449EA">
                        <w:rPr>
                          <w:rFonts w:ascii="Calibri" w:hAnsi="Calibri"/>
                        </w:rPr>
                        <w:t>)</w:t>
                      </w:r>
                    </w:p>
                    <w:p w14:paraId="33414A32" w14:textId="77777777" w:rsidR="00C25300" w:rsidRPr="004449EA" w:rsidRDefault="00C25300" w:rsidP="00C25300">
                      <w:pPr>
                        <w:rPr>
                          <w:rFonts w:ascii="Calibri" w:hAnsi="Calibri"/>
                          <w:lang w:val="en"/>
                        </w:rPr>
                      </w:pP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7456" behindDoc="0" locked="0" layoutInCell="1" allowOverlap="1" wp14:anchorId="172DDDDE" wp14:editId="336F1F4B">
                <wp:simplePos x="0" y="0"/>
                <wp:positionH relativeFrom="column">
                  <wp:posOffset>1356995</wp:posOffset>
                </wp:positionH>
                <wp:positionV relativeFrom="paragraph">
                  <wp:posOffset>1954530</wp:posOffset>
                </wp:positionV>
                <wp:extent cx="2771775" cy="571500"/>
                <wp:effectExtent l="0" t="0" r="28575" b="19050"/>
                <wp:wrapNone/>
                <wp:docPr id="971192743"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noFill/>
                        <a:ln w="9525">
                          <a:solidFill>
                            <a:schemeClr val="tx1"/>
                          </a:solidFill>
                          <a:miter lim="800000"/>
                          <a:headEnd/>
                          <a:tailEnd/>
                        </a:ln>
                      </wps:spPr>
                      <wps:txbx>
                        <w:txbxContent>
                          <w:p w14:paraId="6AC83894" w14:textId="5FBFD363" w:rsidR="00C25300" w:rsidRPr="004449EA" w:rsidRDefault="00C25300" w:rsidP="00C25300">
                            <w:pPr>
                              <w:jc w:val="center"/>
                              <w:rPr>
                                <w:rFonts w:ascii="Calibri" w:hAnsi="Calibri"/>
                                <w:lang w:val="en"/>
                              </w:rPr>
                            </w:pPr>
                            <w:r w:rsidRPr="004449EA">
                              <w:rPr>
                                <w:rFonts w:ascii="Calibri" w:hAnsi="Calibri"/>
                              </w:rPr>
                              <w:t>Records after duplicates removed</w:t>
                            </w:r>
                            <w:r w:rsidRPr="004449EA">
                              <w:rPr>
                                <w:rFonts w:ascii="Calibri" w:hAnsi="Calibri"/>
                              </w:rPr>
                              <w:br/>
                              <w:t xml:space="preserve">(n = </w:t>
                            </w:r>
                            <w:r w:rsidR="00CF5781">
                              <w:rPr>
                                <w:rFonts w:ascii="Calibri" w:hAnsi="Calibri"/>
                              </w:rPr>
                              <w:t>6630</w:t>
                            </w:r>
                            <w:r w:rsidR="00CF5781" w:rsidRPr="004449EA">
                              <w:rPr>
                                <w:rFonts w:ascii="Calibri" w:hAnsi="Calibri"/>
                              </w:rPr>
                              <w:t>)</w:t>
                            </w:r>
                          </w:p>
                          <w:p w14:paraId="1E2F6C7F"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DDDDE" id="Rectangle 190" o:spid="_x0000_s1030" style="position:absolute;left:0;text-align:left;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" filled="f" strokecolor="black [3213]">
                <v:textbox inset=",7.2pt,,7.2pt">
                  <w:txbxContent>
                    <w:p w14:paraId="6AC83894" w14:textId="5FBFD363" w:rsidR="00C25300" w:rsidRPr="004449EA" w:rsidRDefault="00C25300" w:rsidP="00C25300">
                      <w:pPr>
                        <w:jc w:val="center"/>
                        <w:rPr>
                          <w:rFonts w:ascii="Calibri" w:hAnsi="Calibri"/>
                          <w:lang w:val="en"/>
                        </w:rPr>
                      </w:pPr>
                      <w:r w:rsidRPr="004449EA">
                        <w:rPr>
                          <w:rFonts w:ascii="Calibri" w:hAnsi="Calibri"/>
                        </w:rPr>
                        <w:t>Records after duplicates removed</w:t>
                      </w:r>
                      <w:r w:rsidRPr="004449EA">
                        <w:rPr>
                          <w:rFonts w:ascii="Calibri" w:hAnsi="Calibri"/>
                        </w:rPr>
                        <w:br/>
                        <w:t xml:space="preserve">(n = </w:t>
                      </w:r>
                      <w:r w:rsidR="00CF5781">
                        <w:rPr>
                          <w:rFonts w:ascii="Calibri" w:hAnsi="Calibri"/>
                        </w:rPr>
                        <w:t>6630</w:t>
                      </w:r>
                      <w:r w:rsidR="00CF5781" w:rsidRPr="004449EA">
                        <w:rPr>
                          <w:rFonts w:ascii="Calibri" w:hAnsi="Calibri"/>
                        </w:rPr>
                        <w:t>)</w:t>
                      </w:r>
                    </w:p>
                    <w:p w14:paraId="1E2F6C7F" w14:textId="77777777" w:rsidR="00C25300" w:rsidRPr="004449EA" w:rsidRDefault="00C25300" w:rsidP="00C25300">
                      <w:pPr>
                        <w:rPr>
                          <w:rFonts w:ascii="Calibri" w:hAnsi="Calibri"/>
                          <w:lang w:val="en"/>
                        </w:rPr>
                      </w:pP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8480" behindDoc="0" locked="0" layoutInCell="1" allowOverlap="1" wp14:anchorId="3FA09BB8" wp14:editId="0065993F">
                <wp:simplePos x="0" y="0"/>
                <wp:positionH relativeFrom="column">
                  <wp:posOffset>1678781</wp:posOffset>
                </wp:positionH>
                <wp:positionV relativeFrom="paragraph">
                  <wp:posOffset>2981008</wp:posOffset>
                </wp:positionV>
                <wp:extent cx="1898650" cy="571500"/>
                <wp:effectExtent l="0" t="0" r="25400" b="19050"/>
                <wp:wrapNone/>
                <wp:docPr id="330841067"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0" cy="571500"/>
                        </a:xfrm>
                        <a:prstGeom prst="rect">
                          <a:avLst/>
                        </a:prstGeom>
                        <a:noFill/>
                        <a:ln w="9525">
                          <a:solidFill>
                            <a:schemeClr val="tx1"/>
                          </a:solidFill>
                          <a:miter lim="800000"/>
                          <a:headEnd/>
                          <a:tailEnd/>
                        </a:ln>
                      </wps:spPr>
                      <wps:txbx>
                        <w:txbxContent>
                          <w:p w14:paraId="1C61F8D0" w14:textId="426F262D" w:rsidR="00C25300" w:rsidRPr="004449EA" w:rsidRDefault="00C25300" w:rsidP="00C25300">
                            <w:pPr>
                              <w:jc w:val="center"/>
                              <w:rPr>
                                <w:rFonts w:ascii="Calibri" w:hAnsi="Calibri"/>
                                <w:lang w:val="en"/>
                              </w:rPr>
                            </w:pPr>
                            <w:r w:rsidRPr="004449EA">
                              <w:rPr>
                                <w:rFonts w:ascii="Calibri" w:hAnsi="Calibri"/>
                              </w:rPr>
                              <w:t>Records screened</w:t>
                            </w:r>
                            <w:r w:rsidRPr="004449EA">
                              <w:rPr>
                                <w:rFonts w:ascii="Calibri" w:hAnsi="Calibri"/>
                              </w:rPr>
                              <w:br/>
                              <w:t xml:space="preserve">(n </w:t>
                            </w:r>
                            <w:r w:rsidR="00CF5781" w:rsidRPr="004449EA">
                              <w:rPr>
                                <w:rFonts w:ascii="Calibri" w:hAnsi="Calibri"/>
                              </w:rPr>
                              <w:t>= 6630)</w:t>
                            </w:r>
                          </w:p>
                          <w:p w14:paraId="759311A3"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09BB8" id="Rectangle 191" o:spid="_x0000_s1031" style="position:absolute;left:0;text-align:left;margin-left:132.2pt;margin-top:234.75pt;width:149.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" filled="f" strokecolor="black [3213]">
                <v:textbox inset=",7.2pt,,7.2pt">
                  <w:txbxContent>
                    <w:p w14:paraId="1C61F8D0" w14:textId="426F262D" w:rsidR="00C25300" w:rsidRPr="004449EA" w:rsidRDefault="00C25300" w:rsidP="00C25300">
                      <w:pPr>
                        <w:jc w:val="center"/>
                        <w:rPr>
                          <w:rFonts w:ascii="Calibri" w:hAnsi="Calibri"/>
                          <w:lang w:val="en"/>
                        </w:rPr>
                      </w:pPr>
                      <w:r w:rsidRPr="004449EA">
                        <w:rPr>
                          <w:rFonts w:ascii="Calibri" w:hAnsi="Calibri"/>
                        </w:rPr>
                        <w:t>Records screened</w:t>
                      </w:r>
                      <w:r w:rsidRPr="004449EA">
                        <w:rPr>
                          <w:rFonts w:ascii="Calibri" w:hAnsi="Calibri"/>
                        </w:rPr>
                        <w:br/>
                        <w:t xml:space="preserve">(n </w:t>
                      </w:r>
                      <w:r w:rsidR="00CF5781" w:rsidRPr="004449EA">
                        <w:rPr>
                          <w:rFonts w:ascii="Calibri" w:hAnsi="Calibri"/>
                        </w:rPr>
                        <w:t>= 6630)</w:t>
                      </w:r>
                    </w:p>
                    <w:p w14:paraId="759311A3" w14:textId="77777777" w:rsidR="00C25300" w:rsidRPr="004449EA" w:rsidRDefault="00C25300" w:rsidP="00C25300">
                      <w:pPr>
                        <w:rPr>
                          <w:rFonts w:ascii="Calibri" w:hAnsi="Calibri"/>
                          <w:lang w:val="en"/>
                        </w:rPr>
                      </w:pP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9504" behindDoc="0" locked="0" layoutInCell="1" allowOverlap="1" wp14:anchorId="26610EFF" wp14:editId="3176961A">
                <wp:simplePos x="0" y="0"/>
                <wp:positionH relativeFrom="column">
                  <wp:posOffset>4229100</wp:posOffset>
                </wp:positionH>
                <wp:positionV relativeFrom="paragraph">
                  <wp:posOffset>2983230</wp:posOffset>
                </wp:positionV>
                <wp:extent cx="1714500" cy="571500"/>
                <wp:effectExtent l="0" t="0" r="19050" b="19050"/>
                <wp:wrapNone/>
                <wp:docPr id="151365588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noFill/>
                        <a:ln w="9525">
                          <a:solidFill>
                            <a:schemeClr val="tx1"/>
                          </a:solidFill>
                          <a:miter lim="800000"/>
                          <a:headEnd/>
                          <a:tailEnd/>
                        </a:ln>
                      </wps:spPr>
                      <wps:txbx>
                        <w:txbxContent>
                          <w:p w14:paraId="26187E65" w14:textId="0514718C" w:rsidR="00C25300" w:rsidRPr="004449EA" w:rsidRDefault="00C25300" w:rsidP="00C25300">
                            <w:pPr>
                              <w:jc w:val="center"/>
                              <w:rPr>
                                <w:rFonts w:ascii="Calibri" w:hAnsi="Calibri"/>
                                <w:lang w:val="en"/>
                              </w:rPr>
                            </w:pPr>
                            <w:r w:rsidRPr="004449EA">
                              <w:rPr>
                                <w:rFonts w:ascii="Calibri" w:hAnsi="Calibri"/>
                              </w:rPr>
                              <w:t>Records excluded</w:t>
                            </w:r>
                            <w:r w:rsidRPr="004449EA">
                              <w:rPr>
                                <w:rFonts w:ascii="Calibri" w:hAnsi="Calibri"/>
                              </w:rPr>
                              <w:br/>
                              <w:t xml:space="preserve">(n </w:t>
                            </w:r>
                            <w:r w:rsidR="00CF5781" w:rsidRPr="004449EA">
                              <w:rPr>
                                <w:rFonts w:ascii="Calibri" w:hAnsi="Calibri"/>
                              </w:rPr>
                              <w:t>= 6513</w:t>
                            </w:r>
                            <w:r w:rsidRPr="004449EA">
                              <w:rPr>
                                <w:rFonts w:ascii="Calibri" w:hAnsi="Calibri"/>
                              </w:rPr>
                              <w:t>)</w:t>
                            </w:r>
                          </w:p>
                          <w:p w14:paraId="14B5BCFD"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10EFF" id="Rectangle 192" o:spid="_x0000_s1032" style="position:absolute;left:0;text-align:left;margin-left:333pt;margin-top:234.9pt;width:13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" filled="f" strokecolor="black [3213]">
                <v:textbox inset=",7.2pt,,7.2pt">
                  <w:txbxContent>
                    <w:p w14:paraId="26187E65" w14:textId="0514718C" w:rsidR="00C25300" w:rsidRPr="004449EA" w:rsidRDefault="00C25300" w:rsidP="00C25300">
                      <w:pPr>
                        <w:jc w:val="center"/>
                        <w:rPr>
                          <w:rFonts w:ascii="Calibri" w:hAnsi="Calibri"/>
                          <w:lang w:val="en"/>
                        </w:rPr>
                      </w:pPr>
                      <w:r w:rsidRPr="004449EA">
                        <w:rPr>
                          <w:rFonts w:ascii="Calibri" w:hAnsi="Calibri"/>
                        </w:rPr>
                        <w:t>Records excluded</w:t>
                      </w:r>
                      <w:r w:rsidRPr="004449EA">
                        <w:rPr>
                          <w:rFonts w:ascii="Calibri" w:hAnsi="Calibri"/>
                        </w:rPr>
                        <w:br/>
                        <w:t xml:space="preserve">(n </w:t>
                      </w:r>
                      <w:r w:rsidR="00CF5781" w:rsidRPr="004449EA">
                        <w:rPr>
                          <w:rFonts w:ascii="Calibri" w:hAnsi="Calibri"/>
                        </w:rPr>
                        <w:t>= 6513</w:t>
                      </w:r>
                      <w:r w:rsidRPr="004449EA">
                        <w:rPr>
                          <w:rFonts w:ascii="Calibri" w:hAnsi="Calibri"/>
                        </w:rPr>
                        <w:t>)</w:t>
                      </w:r>
                    </w:p>
                    <w:p w14:paraId="14B5BCFD" w14:textId="77777777" w:rsidR="00C25300" w:rsidRPr="004449EA" w:rsidRDefault="00C25300" w:rsidP="00C25300">
                      <w:pPr>
                        <w:rPr>
                          <w:rFonts w:ascii="Calibri" w:hAnsi="Calibri"/>
                          <w:lang w:val="en"/>
                        </w:rPr>
                      </w:pP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73600" behindDoc="0" locked="0" layoutInCell="1" allowOverlap="1" wp14:anchorId="2341A165" wp14:editId="410617A9">
                <wp:simplePos x="0" y="0"/>
                <wp:positionH relativeFrom="column">
                  <wp:posOffset>1651266</wp:posOffset>
                </wp:positionH>
                <wp:positionV relativeFrom="paragraph">
                  <wp:posOffset>5952808</wp:posOffset>
                </wp:positionV>
                <wp:extent cx="1949184" cy="914400"/>
                <wp:effectExtent l="0" t="0" r="13335" b="19050"/>
                <wp:wrapNone/>
                <wp:docPr id="2067288884"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9184" cy="914400"/>
                        </a:xfrm>
                        <a:prstGeom prst="rect">
                          <a:avLst/>
                        </a:prstGeom>
                        <a:noFill/>
                        <a:ln w="9525">
                          <a:solidFill>
                            <a:schemeClr val="tx1"/>
                          </a:solidFill>
                          <a:miter lim="800000"/>
                          <a:headEnd/>
                          <a:tailEnd/>
                        </a:ln>
                      </wps:spPr>
                      <wps:txbx>
                        <w:txbxContent>
                          <w:p w14:paraId="6B9F8824" w14:textId="0B3EAFC3" w:rsidR="00C25300" w:rsidRPr="004449EA" w:rsidRDefault="00C25300" w:rsidP="00C25300">
                            <w:pPr>
                              <w:jc w:val="center"/>
                              <w:rPr>
                                <w:rFonts w:ascii="Calibri" w:hAnsi="Calibri"/>
                                <w:lang w:val="en"/>
                              </w:rPr>
                            </w:pPr>
                            <w:r w:rsidRPr="004449EA">
                              <w:rPr>
                                <w:rFonts w:ascii="Calibri" w:hAnsi="Calibri"/>
                              </w:rPr>
                              <w:t>Studies included in quantitative synthesis (meta-analysis)</w:t>
                            </w:r>
                            <w:r w:rsidR="005D58A5">
                              <w:rPr>
                                <w:rFonts w:ascii="Calibri" w:hAnsi="Calibri"/>
                              </w:rPr>
                              <w:t xml:space="preserve"> </w:t>
                            </w:r>
                            <w:r w:rsidRPr="004449EA">
                              <w:rPr>
                                <w:rFonts w:ascii="Calibri" w:hAnsi="Calibri"/>
                              </w:rPr>
                              <w:t xml:space="preserve">(n </w:t>
                            </w:r>
                            <w:r w:rsidR="00CF5781" w:rsidRPr="004449EA">
                              <w:rPr>
                                <w:rFonts w:ascii="Calibri" w:hAnsi="Calibri"/>
                              </w:rPr>
                              <w:t xml:space="preserve">= </w:t>
                            </w:r>
                            <w:r w:rsidR="00F231AA">
                              <w:rPr>
                                <w:rFonts w:ascii="Calibri" w:hAnsi="Calibri"/>
                              </w:rPr>
                              <w:t>5</w:t>
                            </w:r>
                            <w:r w:rsidRPr="004449EA">
                              <w:rPr>
                                <w:rFonts w:ascii="Calibri" w:hAnsi="Calibri"/>
                              </w:rPr>
                              <w:t>)</w:t>
                            </w:r>
                          </w:p>
                          <w:p w14:paraId="6236BF1E"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1A165" id="Rectangle 196" o:spid="_x0000_s1033" style="position:absolute;left:0;text-align:left;margin-left:130pt;margin-top:468.75pt;width:153.5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" filled="f" strokecolor="black [3213]">
                <v:textbox inset=",7.2pt,,7.2pt">
                  <w:txbxContent>
                    <w:p w14:paraId="6B9F8824" w14:textId="0B3EAFC3" w:rsidR="00C25300" w:rsidRPr="004449EA" w:rsidRDefault="00C25300" w:rsidP="00C25300">
                      <w:pPr>
                        <w:jc w:val="center"/>
                        <w:rPr>
                          <w:rFonts w:ascii="Calibri" w:hAnsi="Calibri"/>
                          <w:lang w:val="en"/>
                        </w:rPr>
                      </w:pPr>
                      <w:r w:rsidRPr="004449EA">
                        <w:rPr>
                          <w:rFonts w:ascii="Calibri" w:hAnsi="Calibri"/>
                        </w:rPr>
                        <w:t>Studies included in quantitative synthesis (meta-analysis)</w:t>
                      </w:r>
                      <w:r w:rsidR="005D58A5">
                        <w:rPr>
                          <w:rFonts w:ascii="Calibri" w:hAnsi="Calibri"/>
                        </w:rPr>
                        <w:t xml:space="preserve"> </w:t>
                      </w:r>
                      <w:r w:rsidRPr="004449EA">
                        <w:rPr>
                          <w:rFonts w:ascii="Calibri" w:hAnsi="Calibri"/>
                        </w:rPr>
                        <w:t xml:space="preserve">(n </w:t>
                      </w:r>
                      <w:r w:rsidR="00CF5781" w:rsidRPr="004449EA">
                        <w:rPr>
                          <w:rFonts w:ascii="Calibri" w:hAnsi="Calibri"/>
                        </w:rPr>
                        <w:t xml:space="preserve">= </w:t>
                      </w:r>
                      <w:r w:rsidR="00F231AA">
                        <w:rPr>
                          <w:rFonts w:ascii="Calibri" w:hAnsi="Calibri"/>
                        </w:rPr>
                        <w:t>5</w:t>
                      </w:r>
                      <w:r w:rsidRPr="004449EA">
                        <w:rPr>
                          <w:rFonts w:ascii="Calibri" w:hAnsi="Calibri"/>
                        </w:rPr>
                        <w:t>)</w:t>
                      </w:r>
                    </w:p>
                    <w:p w14:paraId="6236BF1E" w14:textId="77777777" w:rsidR="00C25300" w:rsidRPr="004449EA" w:rsidRDefault="00C25300" w:rsidP="00C25300">
                      <w:pPr>
                        <w:rPr>
                          <w:rFonts w:ascii="Calibri" w:hAnsi="Calibri"/>
                          <w:lang w:val="en"/>
                        </w:rPr>
                      </w:pPr>
                    </w:p>
                  </w:txbxContent>
                </v:textbox>
              </v: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8720" behindDoc="0" locked="0" layoutInCell="1" allowOverlap="1" wp14:anchorId="7D38C068" wp14:editId="531CFAAE">
                <wp:simplePos x="0" y="0"/>
                <wp:positionH relativeFrom="column">
                  <wp:posOffset>3578225</wp:posOffset>
                </wp:positionH>
                <wp:positionV relativeFrom="paragraph">
                  <wp:posOffset>3268980</wp:posOffset>
                </wp:positionV>
                <wp:extent cx="650875" cy="0"/>
                <wp:effectExtent l="0" t="76200" r="15875" b="95250"/>
                <wp:wrapNone/>
                <wp:docPr id="1748699074"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875" cy="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ACE80B1" id="_x0000_t32" coordsize="21600,21600" o:spt="32" o:oned="t" path="m,l21600,21600e" filled="f">
                <v:path arrowok="t" fillok="f" o:connecttype="none"/>
                <o:lock v:ext="edit" shapetype="t"/>
              </v:shapetype>
              <v:shape id="AutoShape 201" o:spid="_x0000_s1026" type="#_x0000_t32" style="position:absolute;margin-left:281.75pt;margin-top:257.4pt;width:51.25pt;height:0;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" strokecolor="#bfbfbf [2412]">
                <v:stroke endarrow="block"/>
                <v:shadow color="#ccc"/>
              </v:shape>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9744" behindDoc="0" locked="0" layoutInCell="1" allowOverlap="1" wp14:anchorId="27583505" wp14:editId="19C9CDF7">
                <wp:simplePos x="0" y="0"/>
                <wp:positionH relativeFrom="column">
                  <wp:posOffset>3600450</wp:posOffset>
                </wp:positionH>
                <wp:positionV relativeFrom="paragraph">
                  <wp:posOffset>4240530</wp:posOffset>
                </wp:positionV>
                <wp:extent cx="628650" cy="0"/>
                <wp:effectExtent l="0" t="76200" r="19050" b="95250"/>
                <wp:wrapNone/>
                <wp:docPr id="1704922797"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BCD11C" id="AutoShape 202" o:spid="_x0000_s1026" type="#_x0000_t32" style="position:absolute;margin-left:283.5pt;margin-top:333.9pt;width:49.5pt;height:0;z-index:2516797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" strokecolor="#bfbfbf [2412]">
                <v:stroke endarrow="block"/>
                <v:shadow color="#ccc"/>
              </v:shape>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5408" behindDoc="0" locked="0" layoutInCell="1" allowOverlap="1" wp14:anchorId="01185D40" wp14:editId="6DEF2DA8">
                <wp:simplePos x="0" y="0"/>
                <wp:positionH relativeFrom="column">
                  <wp:posOffset>-951926</wp:posOffset>
                </wp:positionH>
                <wp:positionV relativeFrom="paragraph">
                  <wp:posOffset>1082691</wp:posOffset>
                </wp:positionV>
                <wp:extent cx="1371600" cy="374595"/>
                <wp:effectExtent l="3492" t="0" r="22543" b="22542"/>
                <wp:wrapNone/>
                <wp:docPr id="2086839931"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74595"/>
                        </a:xfrm>
                        <a:prstGeom prst="roundRect">
                          <a:avLst>
                            <a:gd name="adj" fmla="val 16667"/>
                          </a:avLst>
                        </a:prstGeom>
                        <a:noFill/>
                        <a:ln w="9525">
                          <a:solidFill>
                            <a:schemeClr val="tx1"/>
                          </a:solidFill>
                          <a:round/>
                          <a:headEnd/>
                          <a:tailEnd/>
                        </a:ln>
                      </wps:spPr>
                      <wps:txbx>
                        <w:txbxContent>
                          <w:p w14:paraId="694ECD6B" w14:textId="77777777" w:rsidR="00C25300" w:rsidRPr="00C25300" w:rsidRDefault="00C25300" w:rsidP="005561E7">
                            <w:pPr>
                              <w:pStyle w:val="Heading5"/>
                              <w:rPr>
                                <w:lang w:val="en"/>
                              </w:rPr>
                            </w:pPr>
                            <w:r w:rsidRPr="005561E7">
                              <w:t>Identification</w:t>
                            </w:r>
                          </w:p>
                          <w:p w14:paraId="0F2B74D0" w14:textId="77777777" w:rsidR="00C25300" w:rsidRDefault="00C25300" w:rsidP="00C25300">
                            <w:pPr>
                              <w:rPr>
                                <w:rFonts w:ascii="Calibri" w:hAnsi="Calibri"/>
                                <w:lang w:val="en"/>
                              </w:rPr>
                            </w:pP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85D40" id="AutoShape 188" o:spid="_x0000_s1034" style="position:absolute;left:0;text-align:left;margin-left:-74.95pt;margin-top:85.25pt;width:108pt;height:29.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" filled="f" strokecolor="black [3213]">
                <v:textbox style="layout-flow:vertical;mso-layout-flow-alt:bottom-to-top" inset="3.6pt,,3.6pt">
                  <w:txbxContent>
                    <w:p w14:paraId="694ECD6B" w14:textId="77777777" w:rsidR="00C25300" w:rsidRPr="00C25300" w:rsidRDefault="00C25300" w:rsidP="005561E7">
                      <w:pPr>
                        <w:pStyle w:val="Heading5"/>
                        <w:rPr>
                          <w:lang w:val="en"/>
                        </w:rPr>
                      </w:pPr>
                      <w:r w:rsidRPr="005561E7">
                        <w:t>Identification</w:t>
                      </w:r>
                    </w:p>
                    <w:p w14:paraId="0F2B74D0" w14:textId="77777777" w:rsidR="00C25300" w:rsidRDefault="00C25300" w:rsidP="00C25300">
                      <w:pPr>
                        <w:rPr>
                          <w:rFonts w:ascii="Calibri" w:hAnsi="Calibri"/>
                          <w:lang w:val="en"/>
                        </w:rPr>
                      </w:pPr>
                    </w:p>
                  </w:txbxContent>
                </v:textbox>
              </v:roundrect>
            </w:pict>
          </mc:Fallback>
        </mc:AlternateContent>
      </w:r>
      <w:r w:rsidR="00C25300"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61312" behindDoc="0" locked="0" layoutInCell="1" allowOverlap="1" wp14:anchorId="7F633D15" wp14:editId="0BB77754">
                <wp:simplePos x="0" y="0"/>
                <wp:positionH relativeFrom="column">
                  <wp:posOffset>-951926</wp:posOffset>
                </wp:positionH>
                <wp:positionV relativeFrom="paragraph">
                  <wp:posOffset>5883291</wp:posOffset>
                </wp:positionV>
                <wp:extent cx="1371600" cy="374595"/>
                <wp:effectExtent l="3492" t="0" r="22543" b="22542"/>
                <wp:wrapNone/>
                <wp:docPr id="1779483887"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74595"/>
                        </a:xfrm>
                        <a:prstGeom prst="roundRect">
                          <a:avLst>
                            <a:gd name="adj" fmla="val 16667"/>
                          </a:avLst>
                        </a:prstGeom>
                        <a:noFill/>
                        <a:ln w="9525">
                          <a:solidFill>
                            <a:schemeClr val="tx1"/>
                          </a:solidFill>
                          <a:round/>
                          <a:headEnd/>
                          <a:tailEnd/>
                        </a:ln>
                      </wps:spPr>
                      <wps:txbx>
                        <w:txbxContent>
                          <w:p w14:paraId="112D1B78" w14:textId="77777777" w:rsidR="00C25300" w:rsidRPr="00C25300" w:rsidRDefault="00C25300" w:rsidP="005561E7">
                            <w:pPr>
                              <w:pStyle w:val="Heading5"/>
                              <w:rPr>
                                <w:lang w:val="en"/>
                              </w:rPr>
                            </w:pPr>
                            <w:r w:rsidRPr="00C25300">
                              <w:rPr>
                                <w:lang w:val="en"/>
                              </w:rPr>
                              <w:t>Included</w:t>
                            </w:r>
                          </w:p>
                          <w:p w14:paraId="0A837E26" w14:textId="77777777" w:rsidR="00C25300" w:rsidRDefault="00C25300" w:rsidP="00C25300">
                            <w:pPr>
                              <w:rPr>
                                <w:rFonts w:ascii="Calibri" w:hAnsi="Calibri"/>
                                <w:lang w:val="en"/>
                              </w:rPr>
                            </w:pP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633D15" id="AutoShape 184" o:spid="_x0000_s1035" style="position:absolute;left:0;text-align:left;margin-left:-74.95pt;margin-top:463.25pt;width:108pt;height:29.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" filled="f" strokecolor="black [3213]">
                <v:textbox style="layout-flow:vertical;mso-layout-flow-alt:bottom-to-top" inset="3.6pt,,3.6pt">
                  <w:txbxContent>
                    <w:p w14:paraId="112D1B78" w14:textId="77777777" w:rsidR="00C25300" w:rsidRPr="00C25300" w:rsidRDefault="00C25300" w:rsidP="005561E7">
                      <w:pPr>
                        <w:pStyle w:val="Heading5"/>
                        <w:rPr>
                          <w:lang w:val="en"/>
                        </w:rPr>
                      </w:pPr>
                      <w:r w:rsidRPr="00C25300">
                        <w:rPr>
                          <w:lang w:val="en"/>
                        </w:rPr>
                        <w:t>Included</w:t>
                      </w:r>
                    </w:p>
                    <w:p w14:paraId="0A837E26" w14:textId="77777777" w:rsidR="00C25300" w:rsidRDefault="00C25300" w:rsidP="00C25300">
                      <w:pPr>
                        <w:rPr>
                          <w:rFonts w:ascii="Calibri" w:hAnsi="Calibri"/>
                          <w:lang w:val="en"/>
                        </w:rPr>
                      </w:pPr>
                    </w:p>
                  </w:txbxContent>
                </v:textbox>
              </v:roundrect>
            </w:pict>
          </mc:Fallback>
        </mc:AlternateContent>
      </w:r>
      <w:bookmarkEnd w:id="11"/>
    </w:p>
    <w:p w14:paraId="433348F1" w14:textId="71BDCB60" w:rsidR="00C25300" w:rsidRDefault="004449EA" w:rsidP="00947C5D">
      <w:pPr>
        <w:pStyle w:val="Heading3"/>
        <w:jc w:val="both"/>
      </w:pPr>
      <w:bookmarkStart w:id="12" w:name="_Toc174618815"/>
      <w:r>
        <w:t>Prisma Diagram</w:t>
      </w:r>
      <w:bookmarkEnd w:id="12"/>
    </w:p>
    <w:p w14:paraId="1202BE3C" w14:textId="77777777" w:rsidR="00C25300" w:rsidRDefault="00C25300" w:rsidP="00947C5D">
      <w:pPr>
        <w:jc w:val="both"/>
      </w:pPr>
    </w:p>
    <w:p w14:paraId="1707C5F7" w14:textId="53CBDD31" w:rsidR="00C25300" w:rsidRDefault="00C25300" w:rsidP="00947C5D">
      <w:pPr>
        <w:jc w:val="both"/>
      </w:pPr>
    </w:p>
    <w:p w14:paraId="2D038675" w14:textId="77777777" w:rsidR="00C25300" w:rsidRDefault="00C25300" w:rsidP="00947C5D">
      <w:pPr>
        <w:jc w:val="both"/>
      </w:pPr>
    </w:p>
    <w:p w14:paraId="61A165D0" w14:textId="77777777" w:rsidR="00C25300" w:rsidRDefault="00C25300" w:rsidP="00947C5D">
      <w:pPr>
        <w:jc w:val="both"/>
      </w:pPr>
    </w:p>
    <w:p w14:paraId="31712D6E" w14:textId="77777777" w:rsidR="00C25300" w:rsidRDefault="00C25300" w:rsidP="00947C5D">
      <w:pPr>
        <w:jc w:val="both"/>
      </w:pPr>
    </w:p>
    <w:p w14:paraId="41059179" w14:textId="77777777" w:rsidR="00C25300" w:rsidRDefault="00C25300" w:rsidP="00947C5D">
      <w:pPr>
        <w:jc w:val="both"/>
      </w:pPr>
    </w:p>
    <w:p w14:paraId="694DD26E" w14:textId="77777777" w:rsidR="00C25300" w:rsidRDefault="00C25300" w:rsidP="00947C5D">
      <w:pPr>
        <w:jc w:val="both"/>
      </w:pPr>
    </w:p>
    <w:p w14:paraId="24F34F54" w14:textId="1568A07E" w:rsidR="00C25300" w:rsidRDefault="005D58A5"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4624" behindDoc="0" locked="0" layoutInCell="1" allowOverlap="1" wp14:anchorId="599D102B" wp14:editId="1FA9430F">
                <wp:simplePos x="0" y="0"/>
                <wp:positionH relativeFrom="column">
                  <wp:posOffset>2693194</wp:posOffset>
                </wp:positionH>
                <wp:positionV relativeFrom="paragraph">
                  <wp:posOffset>82074</wp:posOffset>
                </wp:positionV>
                <wp:extent cx="0" cy="457200"/>
                <wp:effectExtent l="76200" t="0" r="57150" b="57150"/>
                <wp:wrapNone/>
                <wp:docPr id="1754917235"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1DE324" id="AutoShape 197" o:spid="_x0000_s1026" type="#_x0000_t32" style="position:absolute;margin-left:212.05pt;margin-top:6.45pt;width:0;height:36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" strokecolor="#bfbfbf [2412]">
                <v:stroke endarrow="block"/>
                <v:shadow color="#ccc"/>
              </v:shape>
            </w:pict>
          </mc:Fallback>
        </mc:AlternateContent>
      </w:r>
    </w:p>
    <w:p w14:paraId="4D434387" w14:textId="77777777" w:rsidR="00C25300" w:rsidRDefault="00C25300" w:rsidP="00947C5D">
      <w:pPr>
        <w:jc w:val="both"/>
      </w:pPr>
    </w:p>
    <w:p w14:paraId="2D075F12" w14:textId="77777777" w:rsidR="00C25300" w:rsidRDefault="00C25300" w:rsidP="00947C5D">
      <w:pPr>
        <w:jc w:val="both"/>
      </w:pPr>
    </w:p>
    <w:p w14:paraId="68B86D77" w14:textId="038307EC" w:rsidR="00C25300" w:rsidRDefault="005D58A5"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5648" behindDoc="0" locked="0" layoutInCell="1" allowOverlap="1" wp14:anchorId="110DBC67" wp14:editId="1CA81D18">
                <wp:simplePos x="0" y="0"/>
                <wp:positionH relativeFrom="column">
                  <wp:posOffset>2693194</wp:posOffset>
                </wp:positionH>
                <wp:positionV relativeFrom="paragraph">
                  <wp:posOffset>254159</wp:posOffset>
                </wp:positionV>
                <wp:extent cx="0" cy="342900"/>
                <wp:effectExtent l="76200" t="0" r="76200" b="57150"/>
                <wp:wrapNone/>
                <wp:docPr id="182566171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749F6F" id="AutoShape 198" o:spid="_x0000_s1026" type="#_x0000_t32" style="position:absolute;margin-left:212.05pt;margin-top:20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" strokecolor="#bfbfbf [2412]">
                <v:stroke endarrow="block"/>
                <v:shadow color="#ccc"/>
              </v:shape>
            </w:pict>
          </mc:Fallback>
        </mc:AlternateContent>
      </w:r>
    </w:p>
    <w:p w14:paraId="389ADF05" w14:textId="77777777" w:rsidR="00C25300" w:rsidRDefault="00C25300" w:rsidP="00947C5D">
      <w:pPr>
        <w:jc w:val="both"/>
      </w:pPr>
    </w:p>
    <w:p w14:paraId="1D36A8A3" w14:textId="38979F91" w:rsidR="00C25300" w:rsidRDefault="008B5685"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71552" behindDoc="0" locked="0" layoutInCell="1" allowOverlap="1" wp14:anchorId="55EDD6BF" wp14:editId="10A2C686">
                <wp:simplePos x="0" y="0"/>
                <wp:positionH relativeFrom="column">
                  <wp:posOffset>4236244</wp:posOffset>
                </wp:positionH>
                <wp:positionV relativeFrom="paragraph">
                  <wp:posOffset>31591</wp:posOffset>
                </wp:positionV>
                <wp:extent cx="1950244" cy="1643063"/>
                <wp:effectExtent l="0" t="0" r="12065" b="14605"/>
                <wp:wrapNone/>
                <wp:docPr id="1609420048"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244" cy="1643063"/>
                        </a:xfrm>
                        <a:prstGeom prst="rect">
                          <a:avLst/>
                        </a:prstGeom>
                        <a:noFill/>
                        <a:ln w="9525">
                          <a:solidFill>
                            <a:schemeClr val="tx1"/>
                          </a:solidFill>
                          <a:miter lim="800000"/>
                          <a:headEnd/>
                          <a:tailEnd/>
                        </a:ln>
                      </wps:spPr>
                      <wps:txbx>
                        <w:txbxContent>
                          <w:p w14:paraId="147E966D" w14:textId="50F7FB7D" w:rsidR="00C25300" w:rsidRDefault="00C25300" w:rsidP="008B5685">
                            <w:pPr>
                              <w:jc w:val="center"/>
                              <w:rPr>
                                <w:rFonts w:ascii="Calibri" w:hAnsi="Calibri"/>
                              </w:rPr>
                            </w:pPr>
                            <w:r w:rsidRPr="004449EA">
                              <w:rPr>
                                <w:rFonts w:ascii="Calibri" w:hAnsi="Calibri"/>
                              </w:rPr>
                              <w:t>Full-text articles excluded, with reasons</w:t>
                            </w:r>
                            <w:r w:rsidR="008B5685">
                              <w:rPr>
                                <w:rFonts w:ascii="Calibri" w:hAnsi="Calibri"/>
                              </w:rPr>
                              <w:t xml:space="preserve"> </w:t>
                            </w:r>
                            <w:r w:rsidRPr="004449EA">
                              <w:rPr>
                                <w:rFonts w:ascii="Calibri" w:hAnsi="Calibri"/>
                              </w:rPr>
                              <w:t xml:space="preserve">(n = </w:t>
                            </w:r>
                            <w:r w:rsidR="00CF5781">
                              <w:rPr>
                                <w:rFonts w:ascii="Calibri" w:hAnsi="Calibri"/>
                              </w:rPr>
                              <w:t>1</w:t>
                            </w:r>
                            <w:r w:rsidR="0008058C">
                              <w:rPr>
                                <w:rFonts w:ascii="Calibri" w:hAnsi="Calibri"/>
                              </w:rPr>
                              <w:t>2</w:t>
                            </w:r>
                            <w:r w:rsidR="00F231AA">
                              <w:rPr>
                                <w:rFonts w:ascii="Calibri" w:hAnsi="Calibri"/>
                              </w:rPr>
                              <w:t>2</w:t>
                            </w:r>
                            <w:r w:rsidR="00CF5781" w:rsidRPr="004449EA">
                              <w:rPr>
                                <w:rFonts w:ascii="Calibri" w:hAnsi="Calibri"/>
                              </w:rPr>
                              <w:t>)</w:t>
                            </w:r>
                          </w:p>
                          <w:p w14:paraId="4D10C6E3" w14:textId="40B6DD0C" w:rsidR="00146A4C" w:rsidRPr="00266D1D" w:rsidRDefault="00CC24BD" w:rsidP="00146A4C">
                            <w:pPr>
                              <w:jc w:val="center"/>
                              <w:rPr>
                                <w:rFonts w:ascii="Calibri" w:hAnsi="Calibri"/>
                              </w:rPr>
                            </w:pPr>
                            <w:r>
                              <w:rPr>
                                <w:rFonts w:ascii="Calibri" w:hAnsi="Calibri"/>
                              </w:rPr>
                              <w:t>Wrong Study Design</w:t>
                            </w:r>
                            <w:r w:rsidR="0069364E">
                              <w:rPr>
                                <w:rFonts w:ascii="Calibri" w:hAnsi="Calibri"/>
                              </w:rPr>
                              <w:t xml:space="preserve"> </w:t>
                            </w:r>
                            <w:r w:rsidR="0069364E" w:rsidRPr="0069364E">
                              <w:rPr>
                                <w:rFonts w:ascii="Calibri" w:hAnsi="Calibri"/>
                              </w:rPr>
                              <w:t>(n =</w:t>
                            </w:r>
                            <w:r w:rsidR="00CF5781">
                              <w:rPr>
                                <w:rFonts w:ascii="Calibri" w:hAnsi="Calibri"/>
                              </w:rPr>
                              <w:t xml:space="preserve"> </w:t>
                            </w:r>
                            <w:r w:rsidR="00CF72BC">
                              <w:rPr>
                                <w:rFonts w:ascii="Calibri" w:hAnsi="Calibri"/>
                              </w:rPr>
                              <w:t>43</w:t>
                            </w:r>
                            <w:r w:rsidR="0069364E" w:rsidRPr="0069364E">
                              <w:rPr>
                                <w:rFonts w:ascii="Calibri" w:hAnsi="Calibri"/>
                              </w:rPr>
                              <w:t>)</w:t>
                            </w:r>
                            <w:r>
                              <w:rPr>
                                <w:rFonts w:ascii="Calibri" w:hAnsi="Calibri"/>
                              </w:rPr>
                              <w:br/>
                              <w:t>Wrong Intervention</w:t>
                            </w:r>
                            <w:r w:rsidR="0069364E">
                              <w:rPr>
                                <w:rFonts w:ascii="Calibri" w:hAnsi="Calibri"/>
                              </w:rPr>
                              <w:t xml:space="preserve">  </w:t>
                            </w:r>
                            <w:r w:rsidR="0069364E" w:rsidRPr="0069364E">
                              <w:rPr>
                                <w:rFonts w:ascii="Calibri" w:hAnsi="Calibri"/>
                              </w:rPr>
                              <w:t xml:space="preserve">(n = </w:t>
                            </w:r>
                            <w:r w:rsidR="00CF72BC">
                              <w:rPr>
                                <w:rFonts w:ascii="Calibri" w:hAnsi="Calibri"/>
                              </w:rPr>
                              <w:t>39</w:t>
                            </w:r>
                            <w:r w:rsidR="0069364E" w:rsidRPr="0069364E">
                              <w:rPr>
                                <w:rFonts w:ascii="Calibri" w:hAnsi="Calibri"/>
                              </w:rPr>
                              <w:t>)</w:t>
                            </w:r>
                            <w:r>
                              <w:rPr>
                                <w:rFonts w:ascii="Calibri" w:hAnsi="Calibri"/>
                              </w:rPr>
                              <w:br/>
                            </w:r>
                            <w:r w:rsidR="0069364E">
                              <w:rPr>
                                <w:rFonts w:ascii="Calibri" w:hAnsi="Calibri"/>
                              </w:rPr>
                              <w:t xml:space="preserve">Wrong Setting            </w:t>
                            </w:r>
                            <w:r w:rsidR="0069364E" w:rsidRPr="0069364E">
                              <w:rPr>
                                <w:rFonts w:ascii="Calibri" w:hAnsi="Calibri"/>
                              </w:rPr>
                              <w:t xml:space="preserve">(n = </w:t>
                            </w:r>
                            <w:r w:rsidR="00A67287">
                              <w:rPr>
                                <w:rFonts w:ascii="Calibri" w:hAnsi="Calibri"/>
                              </w:rPr>
                              <w:t>35</w:t>
                            </w:r>
                            <w:r w:rsidR="0069364E" w:rsidRPr="0069364E">
                              <w:rPr>
                                <w:rFonts w:ascii="Calibri" w:hAnsi="Calibri"/>
                              </w:rPr>
                              <w:t>)</w:t>
                            </w:r>
                            <w:r w:rsidR="00266D1D">
                              <w:rPr>
                                <w:rFonts w:ascii="Calibri" w:hAnsi="Calibri"/>
                              </w:rPr>
                              <w:br/>
                            </w:r>
                            <w:r w:rsidR="00E558ED">
                              <w:rPr>
                                <w:rFonts w:ascii="Calibri" w:hAnsi="Calibri"/>
                              </w:rPr>
                              <w:t xml:space="preserve">Wrong Screening     </w:t>
                            </w:r>
                            <w:r w:rsidR="00CB1E2A">
                              <w:rPr>
                                <w:rFonts w:ascii="Calibri" w:hAnsi="Calibri"/>
                              </w:rPr>
                              <w:t xml:space="preserve">(n = </w:t>
                            </w:r>
                            <w:r w:rsidR="0008058C">
                              <w:rPr>
                                <w:rFonts w:ascii="Calibri" w:hAnsi="Calibri"/>
                              </w:rPr>
                              <w:t>2</w:t>
                            </w:r>
                            <w:r w:rsidR="00CB1E2A">
                              <w:rPr>
                                <w:rFonts w:ascii="Calibri" w:hAnsi="Calibri"/>
                              </w:rPr>
                              <w:t xml:space="preserve">) </w:t>
                            </w:r>
                            <w:r w:rsidR="00146A4C">
                              <w:rPr>
                                <w:rFonts w:ascii="Calibri" w:hAnsi="Calibri"/>
                              </w:rPr>
                              <w:br/>
                              <w:t xml:space="preserve">Paid Access Only      (n = </w:t>
                            </w:r>
                            <w:r w:rsidR="00F231AA">
                              <w:rPr>
                                <w:rFonts w:ascii="Calibri" w:hAnsi="Calibri"/>
                              </w:rPr>
                              <w:t>3</w:t>
                            </w:r>
                            <w:r w:rsidR="00146A4C">
                              <w:rPr>
                                <w:rFonts w:ascii="Calibri" w:hAnsi="Calibri"/>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DD6BF" id="Rectangle 194" o:spid="_x0000_s1036" style="position:absolute;left:0;text-align:left;margin-left:333.55pt;margin-top:2.5pt;width:153.55pt;height:12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" filled="f" strokecolor="black [3213]">
                <v:textbox inset=",7.2pt,,7.2pt">
                  <w:txbxContent>
                    <w:p w14:paraId="147E966D" w14:textId="50F7FB7D" w:rsidR="00C25300" w:rsidRDefault="00C25300" w:rsidP="008B5685">
                      <w:pPr>
                        <w:jc w:val="center"/>
                        <w:rPr>
                          <w:rFonts w:ascii="Calibri" w:hAnsi="Calibri"/>
                        </w:rPr>
                      </w:pPr>
                      <w:r w:rsidRPr="004449EA">
                        <w:rPr>
                          <w:rFonts w:ascii="Calibri" w:hAnsi="Calibri"/>
                        </w:rPr>
                        <w:t>Full-text articles excluded, with reasons</w:t>
                      </w:r>
                      <w:r w:rsidR="008B5685">
                        <w:rPr>
                          <w:rFonts w:ascii="Calibri" w:hAnsi="Calibri"/>
                        </w:rPr>
                        <w:t xml:space="preserve"> </w:t>
                      </w:r>
                      <w:r w:rsidRPr="004449EA">
                        <w:rPr>
                          <w:rFonts w:ascii="Calibri" w:hAnsi="Calibri"/>
                        </w:rPr>
                        <w:t xml:space="preserve">(n = </w:t>
                      </w:r>
                      <w:r w:rsidR="00CF5781">
                        <w:rPr>
                          <w:rFonts w:ascii="Calibri" w:hAnsi="Calibri"/>
                        </w:rPr>
                        <w:t>1</w:t>
                      </w:r>
                      <w:r w:rsidR="0008058C">
                        <w:rPr>
                          <w:rFonts w:ascii="Calibri" w:hAnsi="Calibri"/>
                        </w:rPr>
                        <w:t>2</w:t>
                      </w:r>
                      <w:r w:rsidR="00F231AA">
                        <w:rPr>
                          <w:rFonts w:ascii="Calibri" w:hAnsi="Calibri"/>
                        </w:rPr>
                        <w:t>2</w:t>
                      </w:r>
                      <w:r w:rsidR="00CF5781" w:rsidRPr="004449EA">
                        <w:rPr>
                          <w:rFonts w:ascii="Calibri" w:hAnsi="Calibri"/>
                        </w:rPr>
                        <w:t>)</w:t>
                      </w:r>
                    </w:p>
                    <w:p w14:paraId="4D10C6E3" w14:textId="40B6DD0C" w:rsidR="00146A4C" w:rsidRPr="00266D1D" w:rsidRDefault="00CC24BD" w:rsidP="00146A4C">
                      <w:pPr>
                        <w:jc w:val="center"/>
                        <w:rPr>
                          <w:rFonts w:ascii="Calibri" w:hAnsi="Calibri"/>
                        </w:rPr>
                      </w:pPr>
                      <w:r>
                        <w:rPr>
                          <w:rFonts w:ascii="Calibri" w:hAnsi="Calibri"/>
                        </w:rPr>
                        <w:t>Wrong Study Design</w:t>
                      </w:r>
                      <w:r w:rsidR="0069364E">
                        <w:rPr>
                          <w:rFonts w:ascii="Calibri" w:hAnsi="Calibri"/>
                        </w:rPr>
                        <w:t xml:space="preserve"> </w:t>
                      </w:r>
                      <w:r w:rsidR="0069364E" w:rsidRPr="0069364E">
                        <w:rPr>
                          <w:rFonts w:ascii="Calibri" w:hAnsi="Calibri"/>
                        </w:rPr>
                        <w:t>(n =</w:t>
                      </w:r>
                      <w:r w:rsidR="00CF5781">
                        <w:rPr>
                          <w:rFonts w:ascii="Calibri" w:hAnsi="Calibri"/>
                        </w:rPr>
                        <w:t xml:space="preserve"> </w:t>
                      </w:r>
                      <w:r w:rsidR="00CF72BC">
                        <w:rPr>
                          <w:rFonts w:ascii="Calibri" w:hAnsi="Calibri"/>
                        </w:rPr>
                        <w:t>43</w:t>
                      </w:r>
                      <w:r w:rsidR="0069364E" w:rsidRPr="0069364E">
                        <w:rPr>
                          <w:rFonts w:ascii="Calibri" w:hAnsi="Calibri"/>
                        </w:rPr>
                        <w:t>)</w:t>
                      </w:r>
                      <w:r>
                        <w:rPr>
                          <w:rFonts w:ascii="Calibri" w:hAnsi="Calibri"/>
                        </w:rPr>
                        <w:br/>
                        <w:t>Wrong Intervention</w:t>
                      </w:r>
                      <w:r w:rsidR="0069364E">
                        <w:rPr>
                          <w:rFonts w:ascii="Calibri" w:hAnsi="Calibri"/>
                        </w:rPr>
                        <w:t xml:space="preserve">  </w:t>
                      </w:r>
                      <w:r w:rsidR="0069364E" w:rsidRPr="0069364E">
                        <w:rPr>
                          <w:rFonts w:ascii="Calibri" w:hAnsi="Calibri"/>
                        </w:rPr>
                        <w:t xml:space="preserve">(n = </w:t>
                      </w:r>
                      <w:r w:rsidR="00CF72BC">
                        <w:rPr>
                          <w:rFonts w:ascii="Calibri" w:hAnsi="Calibri"/>
                        </w:rPr>
                        <w:t>39</w:t>
                      </w:r>
                      <w:r w:rsidR="0069364E" w:rsidRPr="0069364E">
                        <w:rPr>
                          <w:rFonts w:ascii="Calibri" w:hAnsi="Calibri"/>
                        </w:rPr>
                        <w:t>)</w:t>
                      </w:r>
                      <w:r>
                        <w:rPr>
                          <w:rFonts w:ascii="Calibri" w:hAnsi="Calibri"/>
                        </w:rPr>
                        <w:br/>
                      </w:r>
                      <w:r w:rsidR="0069364E">
                        <w:rPr>
                          <w:rFonts w:ascii="Calibri" w:hAnsi="Calibri"/>
                        </w:rPr>
                        <w:t xml:space="preserve">Wrong Setting            </w:t>
                      </w:r>
                      <w:r w:rsidR="0069364E" w:rsidRPr="0069364E">
                        <w:rPr>
                          <w:rFonts w:ascii="Calibri" w:hAnsi="Calibri"/>
                        </w:rPr>
                        <w:t xml:space="preserve">(n = </w:t>
                      </w:r>
                      <w:r w:rsidR="00A67287">
                        <w:rPr>
                          <w:rFonts w:ascii="Calibri" w:hAnsi="Calibri"/>
                        </w:rPr>
                        <w:t>35</w:t>
                      </w:r>
                      <w:r w:rsidR="0069364E" w:rsidRPr="0069364E">
                        <w:rPr>
                          <w:rFonts w:ascii="Calibri" w:hAnsi="Calibri"/>
                        </w:rPr>
                        <w:t>)</w:t>
                      </w:r>
                      <w:r w:rsidR="00266D1D">
                        <w:rPr>
                          <w:rFonts w:ascii="Calibri" w:hAnsi="Calibri"/>
                        </w:rPr>
                        <w:br/>
                      </w:r>
                      <w:r w:rsidR="00E558ED">
                        <w:rPr>
                          <w:rFonts w:ascii="Calibri" w:hAnsi="Calibri"/>
                        </w:rPr>
                        <w:t xml:space="preserve">Wrong Screening     </w:t>
                      </w:r>
                      <w:r w:rsidR="00CB1E2A">
                        <w:rPr>
                          <w:rFonts w:ascii="Calibri" w:hAnsi="Calibri"/>
                        </w:rPr>
                        <w:t xml:space="preserve">(n = </w:t>
                      </w:r>
                      <w:r w:rsidR="0008058C">
                        <w:rPr>
                          <w:rFonts w:ascii="Calibri" w:hAnsi="Calibri"/>
                        </w:rPr>
                        <w:t>2</w:t>
                      </w:r>
                      <w:r w:rsidR="00CB1E2A">
                        <w:rPr>
                          <w:rFonts w:ascii="Calibri" w:hAnsi="Calibri"/>
                        </w:rPr>
                        <w:t xml:space="preserve">) </w:t>
                      </w:r>
                      <w:r w:rsidR="00146A4C">
                        <w:rPr>
                          <w:rFonts w:ascii="Calibri" w:hAnsi="Calibri"/>
                        </w:rPr>
                        <w:br/>
                        <w:t xml:space="preserve">Paid Access Only      (n = </w:t>
                      </w:r>
                      <w:r w:rsidR="00F231AA">
                        <w:rPr>
                          <w:rFonts w:ascii="Calibri" w:hAnsi="Calibri"/>
                        </w:rPr>
                        <w:t>3</w:t>
                      </w:r>
                      <w:r w:rsidR="00146A4C">
                        <w:rPr>
                          <w:rFonts w:ascii="Calibri" w:hAnsi="Calibri"/>
                        </w:rPr>
                        <w:t>)</w:t>
                      </w:r>
                    </w:p>
                  </w:txbxContent>
                </v:textbox>
              </v:rect>
            </w:pict>
          </mc:Fallback>
        </mc:AlternateContent>
      </w:r>
      <w:r w:rsidR="005D58A5"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70528" behindDoc="0" locked="0" layoutInCell="1" allowOverlap="1" wp14:anchorId="4A87DFA9" wp14:editId="2CC22FF9">
                <wp:simplePos x="0" y="0"/>
                <wp:positionH relativeFrom="column">
                  <wp:posOffset>1651266</wp:posOffset>
                </wp:positionH>
                <wp:positionV relativeFrom="paragraph">
                  <wp:posOffset>24448</wp:posOffset>
                </wp:positionV>
                <wp:extent cx="1949184" cy="763428"/>
                <wp:effectExtent l="0" t="0" r="13335" b="17780"/>
                <wp:wrapNone/>
                <wp:docPr id="1091373449"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9184" cy="763428"/>
                        </a:xfrm>
                        <a:prstGeom prst="rect">
                          <a:avLst/>
                        </a:prstGeom>
                        <a:noFill/>
                        <a:ln w="9525">
                          <a:solidFill>
                            <a:schemeClr val="tx1"/>
                          </a:solidFill>
                          <a:miter lim="800000"/>
                          <a:headEnd/>
                          <a:tailEnd/>
                        </a:ln>
                      </wps:spPr>
                      <wps:txbx>
                        <w:txbxContent>
                          <w:p w14:paraId="1B1FF6A7" w14:textId="236E0EC0" w:rsidR="00C25300" w:rsidRPr="004449EA" w:rsidRDefault="00C25300" w:rsidP="00C25300">
                            <w:pPr>
                              <w:jc w:val="center"/>
                              <w:rPr>
                                <w:rFonts w:ascii="Calibri" w:hAnsi="Calibri"/>
                                <w:lang w:val="en"/>
                              </w:rPr>
                            </w:pPr>
                            <w:r w:rsidRPr="004449EA">
                              <w:rPr>
                                <w:rFonts w:ascii="Calibri" w:hAnsi="Calibri"/>
                              </w:rPr>
                              <w:t>Full-text articles assessed for eligibility</w:t>
                            </w:r>
                            <w:r w:rsidR="005D58A5">
                              <w:rPr>
                                <w:rFonts w:ascii="Calibri" w:hAnsi="Calibri"/>
                              </w:rPr>
                              <w:t xml:space="preserve"> </w:t>
                            </w:r>
                            <w:r w:rsidRPr="004449EA">
                              <w:rPr>
                                <w:rFonts w:ascii="Calibri" w:hAnsi="Calibri"/>
                              </w:rPr>
                              <w:t xml:space="preserve">(n = </w:t>
                            </w:r>
                            <w:r w:rsidR="00CF5781">
                              <w:rPr>
                                <w:rFonts w:ascii="Calibri" w:hAnsi="Calibri"/>
                              </w:rPr>
                              <w:t>127</w:t>
                            </w:r>
                            <w:r w:rsidR="00CF5781" w:rsidRPr="004449EA">
                              <w:rPr>
                                <w:rFonts w:ascii="Calibri" w:hAnsi="Calibri"/>
                              </w:rPr>
                              <w:t>)</w:t>
                            </w:r>
                          </w:p>
                          <w:p w14:paraId="344615BF"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7DFA9" id="Rectangle 193" o:spid="_x0000_s1037" style="position:absolute;left:0;text-align:left;margin-left:130pt;margin-top:1.95pt;width:153.5pt;height:6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" filled="f" strokecolor="black [3213]">
                <v:textbox inset=",7.2pt,,7.2pt">
                  <w:txbxContent>
                    <w:p w14:paraId="1B1FF6A7" w14:textId="236E0EC0" w:rsidR="00C25300" w:rsidRPr="004449EA" w:rsidRDefault="00C25300" w:rsidP="00C25300">
                      <w:pPr>
                        <w:jc w:val="center"/>
                        <w:rPr>
                          <w:rFonts w:ascii="Calibri" w:hAnsi="Calibri"/>
                          <w:lang w:val="en"/>
                        </w:rPr>
                      </w:pPr>
                      <w:r w:rsidRPr="004449EA">
                        <w:rPr>
                          <w:rFonts w:ascii="Calibri" w:hAnsi="Calibri"/>
                        </w:rPr>
                        <w:t>Full-text articles assessed for eligibility</w:t>
                      </w:r>
                      <w:r w:rsidR="005D58A5">
                        <w:rPr>
                          <w:rFonts w:ascii="Calibri" w:hAnsi="Calibri"/>
                        </w:rPr>
                        <w:t xml:space="preserve"> </w:t>
                      </w:r>
                      <w:r w:rsidRPr="004449EA">
                        <w:rPr>
                          <w:rFonts w:ascii="Calibri" w:hAnsi="Calibri"/>
                        </w:rPr>
                        <w:t xml:space="preserve">(n = </w:t>
                      </w:r>
                      <w:r w:rsidR="00CF5781">
                        <w:rPr>
                          <w:rFonts w:ascii="Calibri" w:hAnsi="Calibri"/>
                        </w:rPr>
                        <w:t>127</w:t>
                      </w:r>
                      <w:r w:rsidR="00CF5781" w:rsidRPr="004449EA">
                        <w:rPr>
                          <w:rFonts w:ascii="Calibri" w:hAnsi="Calibri"/>
                        </w:rPr>
                        <w:t>)</w:t>
                      </w:r>
                    </w:p>
                    <w:p w14:paraId="344615BF" w14:textId="77777777" w:rsidR="00C25300" w:rsidRPr="004449EA" w:rsidRDefault="00C25300" w:rsidP="00C25300">
                      <w:pPr>
                        <w:rPr>
                          <w:rFonts w:ascii="Calibri" w:hAnsi="Calibri"/>
                          <w:lang w:val="en"/>
                        </w:rPr>
                      </w:pPr>
                    </w:p>
                  </w:txbxContent>
                </v:textbox>
              </v:rect>
            </w:pict>
          </mc:Fallback>
        </mc:AlternateContent>
      </w:r>
    </w:p>
    <w:p w14:paraId="1DE28E21" w14:textId="77777777" w:rsidR="00C25300" w:rsidRDefault="00C25300" w:rsidP="00947C5D">
      <w:pPr>
        <w:jc w:val="both"/>
      </w:pPr>
    </w:p>
    <w:p w14:paraId="3BAE8B0A" w14:textId="55680399" w:rsidR="00C25300" w:rsidRDefault="00685649"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6672" behindDoc="0" locked="0" layoutInCell="1" allowOverlap="1" wp14:anchorId="6D9212A7" wp14:editId="1215231E">
                <wp:simplePos x="0" y="0"/>
                <wp:positionH relativeFrom="column">
                  <wp:posOffset>2691924</wp:posOffset>
                </wp:positionH>
                <wp:positionV relativeFrom="paragraph">
                  <wp:posOffset>214789</wp:posOffset>
                </wp:positionV>
                <wp:extent cx="1762" cy="293976"/>
                <wp:effectExtent l="76200" t="0" r="74930" b="49530"/>
                <wp:wrapNone/>
                <wp:docPr id="1512544209"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 cy="293976"/>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3329F" id="AutoShape 199" o:spid="_x0000_s1026" type="#_x0000_t32" style="position:absolute;margin-left:211.95pt;margin-top:16.9pt;width:.15pt;height:23.15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" strokecolor="#bfbfbf [2412]">
                <v:stroke endarrow="block"/>
                <v:shadow color="#ccc"/>
              </v:shape>
            </w:pict>
          </mc:Fallback>
        </mc:AlternateContent>
      </w:r>
      <w:r w:rsidR="008B5685">
        <w:t xml:space="preserve"> </w:t>
      </w:r>
    </w:p>
    <w:p w14:paraId="7E01ADF4" w14:textId="35381257" w:rsidR="00C25300" w:rsidRDefault="00685649"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0" distB="0" distL="114300" distR="114300" simplePos="0" relativeHeight="251672576" behindDoc="0" locked="0" layoutInCell="1" allowOverlap="1" wp14:anchorId="5BB4A846" wp14:editId="65B35BCB">
                <wp:simplePos x="0" y="0"/>
                <wp:positionH relativeFrom="column">
                  <wp:posOffset>1651266</wp:posOffset>
                </wp:positionH>
                <wp:positionV relativeFrom="paragraph">
                  <wp:posOffset>225108</wp:posOffset>
                </wp:positionV>
                <wp:extent cx="1949184" cy="728969"/>
                <wp:effectExtent l="0" t="0" r="13335" b="14605"/>
                <wp:wrapNone/>
                <wp:docPr id="798474247"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9184" cy="728969"/>
                        </a:xfrm>
                        <a:prstGeom prst="rect">
                          <a:avLst/>
                        </a:prstGeom>
                        <a:noFill/>
                        <a:ln w="9525">
                          <a:solidFill>
                            <a:schemeClr val="tx1"/>
                          </a:solidFill>
                          <a:miter lim="800000"/>
                          <a:headEnd/>
                          <a:tailEnd/>
                        </a:ln>
                      </wps:spPr>
                      <wps:txbx>
                        <w:txbxContent>
                          <w:p w14:paraId="575D95E8" w14:textId="5CD7AE57" w:rsidR="00C25300" w:rsidRPr="004449EA" w:rsidRDefault="00C25300" w:rsidP="00C25300">
                            <w:pPr>
                              <w:jc w:val="center"/>
                              <w:rPr>
                                <w:rFonts w:ascii="Calibri" w:hAnsi="Calibri"/>
                                <w:lang w:val="en"/>
                              </w:rPr>
                            </w:pPr>
                            <w:r w:rsidRPr="004449EA">
                              <w:rPr>
                                <w:rFonts w:ascii="Calibri" w:hAnsi="Calibri"/>
                              </w:rPr>
                              <w:t>Studies included in qualitative synthesis</w:t>
                            </w:r>
                            <w:r w:rsidR="005D58A5">
                              <w:rPr>
                                <w:rFonts w:ascii="Calibri" w:hAnsi="Calibri"/>
                              </w:rPr>
                              <w:t xml:space="preserve"> </w:t>
                            </w:r>
                            <w:r w:rsidRPr="004449EA">
                              <w:rPr>
                                <w:rFonts w:ascii="Calibri" w:hAnsi="Calibri"/>
                              </w:rPr>
                              <w:t xml:space="preserve">(n </w:t>
                            </w:r>
                            <w:r w:rsidR="00CF5781" w:rsidRPr="004449EA">
                              <w:rPr>
                                <w:rFonts w:ascii="Calibri" w:hAnsi="Calibri"/>
                              </w:rPr>
                              <w:t xml:space="preserve">= </w:t>
                            </w:r>
                            <w:r w:rsidR="00F231AA">
                              <w:rPr>
                                <w:rFonts w:ascii="Calibri" w:hAnsi="Calibri"/>
                              </w:rPr>
                              <w:t>5</w:t>
                            </w:r>
                            <w:r w:rsidRPr="004449EA">
                              <w:rPr>
                                <w:rFonts w:ascii="Calibri" w:hAnsi="Calibri"/>
                              </w:rPr>
                              <w:t>)</w:t>
                            </w:r>
                          </w:p>
                          <w:p w14:paraId="3C4CDBF8" w14:textId="77777777" w:rsidR="00C25300" w:rsidRPr="004449EA" w:rsidRDefault="00C25300" w:rsidP="00C25300">
                            <w:pP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4A846" id="Rectangle 195" o:spid="_x0000_s1038" style="position:absolute;left:0;text-align:left;margin-left:130pt;margin-top:17.75pt;width:153.5pt;height:5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" filled="f" strokecolor="black [3213]">
                <v:textbox inset=",7.2pt,,7.2pt">
                  <w:txbxContent>
                    <w:p w14:paraId="575D95E8" w14:textId="5CD7AE57" w:rsidR="00C25300" w:rsidRPr="004449EA" w:rsidRDefault="00C25300" w:rsidP="00C25300">
                      <w:pPr>
                        <w:jc w:val="center"/>
                        <w:rPr>
                          <w:rFonts w:ascii="Calibri" w:hAnsi="Calibri"/>
                          <w:lang w:val="en"/>
                        </w:rPr>
                      </w:pPr>
                      <w:r w:rsidRPr="004449EA">
                        <w:rPr>
                          <w:rFonts w:ascii="Calibri" w:hAnsi="Calibri"/>
                        </w:rPr>
                        <w:t>Studies included in qualitative synthesis</w:t>
                      </w:r>
                      <w:r w:rsidR="005D58A5">
                        <w:rPr>
                          <w:rFonts w:ascii="Calibri" w:hAnsi="Calibri"/>
                        </w:rPr>
                        <w:t xml:space="preserve"> </w:t>
                      </w:r>
                      <w:r w:rsidRPr="004449EA">
                        <w:rPr>
                          <w:rFonts w:ascii="Calibri" w:hAnsi="Calibri"/>
                        </w:rPr>
                        <w:t xml:space="preserve">(n </w:t>
                      </w:r>
                      <w:r w:rsidR="00CF5781" w:rsidRPr="004449EA">
                        <w:rPr>
                          <w:rFonts w:ascii="Calibri" w:hAnsi="Calibri"/>
                        </w:rPr>
                        <w:t xml:space="preserve">= </w:t>
                      </w:r>
                      <w:r w:rsidR="00F231AA">
                        <w:rPr>
                          <w:rFonts w:ascii="Calibri" w:hAnsi="Calibri"/>
                        </w:rPr>
                        <w:t>5</w:t>
                      </w:r>
                      <w:r w:rsidRPr="004449EA">
                        <w:rPr>
                          <w:rFonts w:ascii="Calibri" w:hAnsi="Calibri"/>
                        </w:rPr>
                        <w:t>)</w:t>
                      </w:r>
                    </w:p>
                    <w:p w14:paraId="3C4CDBF8" w14:textId="77777777" w:rsidR="00C25300" w:rsidRPr="004449EA" w:rsidRDefault="00C25300" w:rsidP="00C25300">
                      <w:pPr>
                        <w:rPr>
                          <w:rFonts w:ascii="Calibri" w:hAnsi="Calibri"/>
                          <w:lang w:val="en"/>
                        </w:rPr>
                      </w:pPr>
                    </w:p>
                  </w:txbxContent>
                </v:textbox>
              </v:rect>
            </w:pict>
          </mc:Fallback>
        </mc:AlternateContent>
      </w:r>
    </w:p>
    <w:p w14:paraId="16255A64" w14:textId="77777777" w:rsidR="00C25300" w:rsidRDefault="00C25300" w:rsidP="00947C5D">
      <w:pPr>
        <w:jc w:val="both"/>
      </w:pPr>
    </w:p>
    <w:p w14:paraId="2FA8EE9A" w14:textId="77777777" w:rsidR="00C25300" w:rsidRDefault="00C25300" w:rsidP="00947C5D">
      <w:pPr>
        <w:jc w:val="both"/>
      </w:pPr>
    </w:p>
    <w:p w14:paraId="7DCDF515" w14:textId="54D38EE0" w:rsidR="00C25300" w:rsidRDefault="005D58A5" w:rsidP="00947C5D">
      <w:pPr>
        <w:jc w:val="both"/>
      </w:pPr>
      <w:r w:rsidRPr="00C25300">
        <w:rPr>
          <w:rFonts w:ascii="Times New Roman" w:eastAsia="Times New Roman" w:hAnsi="Times New Roman" w:cs="Times New Roman"/>
          <w:noProof/>
          <w:color w:val="000000"/>
          <w:kern w:val="28"/>
          <w:sz w:val="20"/>
          <w:szCs w:val="20"/>
          <w:lang w:val="en-CA" w:eastAsia="en-CA"/>
        </w:rPr>
        <mc:AlternateContent>
          <mc:Choice Requires="wps">
            <w:drawing>
              <wp:anchor distT="36576" distB="36576" distL="36576" distR="36576" simplePos="0" relativeHeight="251677696" behindDoc="0" locked="0" layoutInCell="1" allowOverlap="1" wp14:anchorId="68E557E1" wp14:editId="67782215">
                <wp:simplePos x="0" y="0"/>
                <wp:positionH relativeFrom="column">
                  <wp:posOffset>2693194</wp:posOffset>
                </wp:positionH>
                <wp:positionV relativeFrom="paragraph">
                  <wp:posOffset>26194</wp:posOffset>
                </wp:positionV>
                <wp:extent cx="0" cy="342900"/>
                <wp:effectExtent l="76200" t="0" r="76200" b="57150"/>
                <wp:wrapNone/>
                <wp:docPr id="1726954845"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chemeClr val="bg1">
                              <a:lumMod val="75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DE491D" id="AutoShape 200" o:spid="_x0000_s1026" type="#_x0000_t32" style="position:absolute;margin-left:212.05pt;margin-top:2.05pt;width:0;height:27pt;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" strokecolor="#bfbfbf [2412]">
                <v:stroke endarrow="block"/>
                <v:shadow color="#ccc"/>
              </v:shape>
            </w:pict>
          </mc:Fallback>
        </mc:AlternateContent>
      </w:r>
    </w:p>
    <w:p w14:paraId="735E1F4C" w14:textId="77777777" w:rsidR="00C25300" w:rsidRDefault="00C25300" w:rsidP="00947C5D">
      <w:pPr>
        <w:jc w:val="both"/>
      </w:pPr>
    </w:p>
    <w:p w14:paraId="4418F02B" w14:textId="77777777" w:rsidR="00C25300" w:rsidRDefault="00C25300" w:rsidP="00947C5D">
      <w:pPr>
        <w:jc w:val="both"/>
      </w:pPr>
    </w:p>
    <w:p w14:paraId="40EA19D0" w14:textId="77777777" w:rsidR="00C25300" w:rsidRDefault="00C25300" w:rsidP="00947C5D">
      <w:pPr>
        <w:jc w:val="both"/>
      </w:pPr>
    </w:p>
    <w:p w14:paraId="21D4D79E" w14:textId="77777777" w:rsidR="00C25300" w:rsidRDefault="00C25300" w:rsidP="00947C5D">
      <w:pPr>
        <w:jc w:val="both"/>
      </w:pPr>
    </w:p>
    <w:p w14:paraId="7B5A3C93" w14:textId="77777777" w:rsidR="00C25300" w:rsidRDefault="00C25300" w:rsidP="00947C5D">
      <w:pPr>
        <w:jc w:val="both"/>
      </w:pPr>
    </w:p>
    <w:p w14:paraId="1D446834" w14:textId="77777777" w:rsidR="00C25300" w:rsidRDefault="00C25300" w:rsidP="00947C5D">
      <w:pPr>
        <w:jc w:val="both"/>
      </w:pPr>
    </w:p>
    <w:p w14:paraId="647E29D4" w14:textId="77777777" w:rsidR="00C25300" w:rsidRDefault="00C25300" w:rsidP="00947C5D">
      <w:pPr>
        <w:jc w:val="both"/>
      </w:pPr>
      <w:r>
        <w:br w:type="page"/>
      </w:r>
    </w:p>
    <w:p w14:paraId="2DCF0D26" w14:textId="109B270F" w:rsidR="004F240A" w:rsidRDefault="003E3E4A" w:rsidP="005146E4">
      <w:pPr>
        <w:pStyle w:val="Heading3"/>
        <w:jc w:val="both"/>
      </w:pPr>
      <w:bookmarkStart w:id="13" w:name="_Toc174618816"/>
      <w:r>
        <w:lastRenderedPageBreak/>
        <w:t>Papers | Articles | Resources</w:t>
      </w:r>
      <w:bookmarkEnd w:id="13"/>
    </w:p>
    <w:p w14:paraId="59D8101F" w14:textId="62AEA9FD" w:rsidR="008B7DC5" w:rsidRDefault="00242B96" w:rsidP="00902DB7">
      <w:pPr>
        <w:jc w:val="both"/>
      </w:pPr>
      <w:r w:rsidRPr="00AC5BA8">
        <w:rPr>
          <w:b/>
          <w:bCs/>
        </w:rPr>
        <w:t>“</w:t>
      </w:r>
      <w:r w:rsidR="00590580" w:rsidRPr="00AC5BA8">
        <w:rPr>
          <w:b/>
          <w:bCs/>
        </w:rPr>
        <w:t>Implementation of a Double Precision Floating Point Arithmetic</w:t>
      </w:r>
      <w:r w:rsidRPr="00AC5BA8">
        <w:rPr>
          <w:b/>
          <w:bCs/>
        </w:rPr>
        <w:t>”</w:t>
      </w:r>
      <w:r w:rsidR="00590580" w:rsidRPr="00AC5BA8">
        <w:rPr>
          <w:b/>
          <w:bCs/>
        </w:rPr>
        <w:t xml:space="preserve"> by Yasaswini Sudarsanam</w:t>
      </w:r>
      <w:r w:rsidR="00902DB7">
        <w:rPr>
          <w:b/>
          <w:bCs/>
        </w:rPr>
        <w:tab/>
      </w:r>
      <w:r w:rsidR="002450E2">
        <w:t xml:space="preserve"> </w:t>
      </w:r>
      <w:r w:rsidR="00AC5BA8">
        <w:br/>
      </w:r>
      <w:r w:rsidR="001B4796">
        <w:t>This paper talks</w:t>
      </w:r>
      <w:r w:rsidR="002450E2">
        <w:t xml:space="preserve"> about</w:t>
      </w:r>
      <w:r w:rsidR="006357DE">
        <w:t xml:space="preserve"> how they implemented </w:t>
      </w:r>
      <w:r w:rsidR="00354119">
        <w:t>double</w:t>
      </w:r>
      <w:r w:rsidR="005C0363">
        <w:t>-</w:t>
      </w:r>
      <w:r w:rsidR="00354119">
        <w:t xml:space="preserve">floating precision cores for addition and multiplication for use around </w:t>
      </w:r>
      <w:r w:rsidR="004D32F8">
        <w:t xml:space="preserve">sparse linear systems that use matrix multiplication. </w:t>
      </w:r>
      <w:r w:rsidR="00604163">
        <w:t xml:space="preserve">Although this is from 2007, it is still relevant as most computers today have CPUs that are 64bit and can </w:t>
      </w:r>
      <w:r w:rsidR="00704396">
        <w:t xml:space="preserve">utilize double precision cores and matrix manipulation. </w:t>
      </w:r>
      <w:r w:rsidR="008B7DC5">
        <w:t xml:space="preserve">They describe floating points as: </w:t>
      </w:r>
      <w:r w:rsidR="00023533" w:rsidRPr="00023533">
        <w:t xml:space="preserve">Every language supports a floating-point data type, demonstrating how important it is to manipulate floating points efficiently. Every computer has a floating-point processor or specialized accelerator that satisfies the requirements of precision using detailed </w:t>
      </w:r>
      <w:r w:rsidR="00C86A0F" w:rsidRPr="00023533">
        <w:t>floating-point</w:t>
      </w:r>
      <w:r w:rsidR="00023533" w:rsidRPr="00023533">
        <w:t xml:space="preserve"> arithmetic (Sudarsanam, 2007).</w:t>
      </w:r>
      <w:r w:rsidR="00231774">
        <w:t xml:space="preserve"> There are two types of floating points mentioned – single and double floating point. Single floating point as described in this </w:t>
      </w:r>
      <w:r w:rsidR="007E6751">
        <w:t>paper is a</w:t>
      </w:r>
      <w:r w:rsidR="000A5DFE">
        <w:t>s using 32 bits of memory to store a number whereas double floating point used 64 bits of memory</w:t>
      </w:r>
      <w:r w:rsidR="00B603A1">
        <w:t xml:space="preserve">. This extra memory allows for both higher precision and higher </w:t>
      </w:r>
      <w:r w:rsidR="00834FAB">
        <w:t xml:space="preserve">range of values. </w:t>
      </w:r>
      <w:r w:rsidR="0029701E" w:rsidRPr="0029701E">
        <w:t>Compared to single precision, which has an approximate range of 10** (-38) to 10**38 with roughly 7 decimal digits of precision, double precision offers a larger range of approximately 10** (-308) to 10** 308 and approximately 15 decimal digits of precision (Sudarsanam, 2007).</w:t>
      </w:r>
    </w:p>
    <w:p w14:paraId="0C067722" w14:textId="753E5EF4" w:rsidR="002F44E1" w:rsidRPr="00902DB7" w:rsidRDefault="00902DB7" w:rsidP="00902DB7">
      <w:pPr>
        <w:jc w:val="both"/>
      </w:pPr>
      <w:r w:rsidRPr="00902DB7">
        <w:rPr>
          <w:b/>
          <w:bCs/>
        </w:rPr>
        <w:t>“Game Development with Construct 2 From Design to Realization”</w:t>
      </w:r>
      <w:r>
        <w:t xml:space="preserve"> </w:t>
      </w:r>
      <w:r w:rsidRPr="00902DB7">
        <w:rPr>
          <w:b/>
          <w:bCs/>
        </w:rPr>
        <w:t>by Lee Stemkoski</w:t>
      </w:r>
      <w:r>
        <w:rPr>
          <w:b/>
          <w:bCs/>
        </w:rPr>
        <w:tab/>
      </w:r>
      <w:r>
        <w:rPr>
          <w:b/>
          <w:bCs/>
        </w:rPr>
        <w:br/>
      </w:r>
      <w:r w:rsidR="00D5385F">
        <w:t xml:space="preserve">This book talks about </w:t>
      </w:r>
      <w:r w:rsidR="00643F37">
        <w:t xml:space="preserve">a game development journey with </w:t>
      </w:r>
      <w:r w:rsidR="00F6526A">
        <w:t>all</w:t>
      </w:r>
      <w:r w:rsidR="00643F37">
        <w:t xml:space="preserve"> the requirements for a simple game and how they went about implementing it using a software called “Construct 2”</w:t>
      </w:r>
      <w:r w:rsidR="00F6526A">
        <w:t xml:space="preserve">. They talk about everything from the design process to the implementation of </w:t>
      </w:r>
      <w:r w:rsidR="00BA1521">
        <w:t>specific features.</w:t>
      </w:r>
      <w:r w:rsidR="00787429">
        <w:t xml:space="preserve"> </w:t>
      </w:r>
      <w:r w:rsidR="00787429" w:rsidRPr="00787429">
        <w:t xml:space="preserve">This book teaches you how to make video games using the </w:t>
      </w:r>
      <w:r w:rsidR="007F2E0D" w:rsidRPr="00787429">
        <w:t>Construct</w:t>
      </w:r>
      <w:r w:rsidR="00787429" w:rsidRPr="00787429">
        <w:t xml:space="preserve"> 2 game engine, which is a great tool for both seasoned game developers and aspiring developers with no prior experience to quickly create game prototypes (</w:t>
      </w:r>
      <w:r w:rsidR="00787429">
        <w:t>Lee Stem</w:t>
      </w:r>
      <w:r w:rsidR="007F2E0D">
        <w:t>koski</w:t>
      </w:r>
      <w:r w:rsidR="00787429" w:rsidRPr="00787429">
        <w:t xml:space="preserve">, </w:t>
      </w:r>
      <w:r w:rsidR="007F2E0D">
        <w:t>2017</w:t>
      </w:r>
      <w:r w:rsidR="00787429" w:rsidRPr="00787429">
        <w:t>).</w:t>
      </w:r>
    </w:p>
    <w:p w14:paraId="18873126" w14:textId="348A8005" w:rsidR="00610F6C" w:rsidRPr="00610F6C" w:rsidRDefault="00F31AD9" w:rsidP="003C3B8C">
      <w:pPr>
        <w:jc w:val="both"/>
      </w:pPr>
      <w:r w:rsidRPr="00610F6C">
        <w:rPr>
          <w:b/>
          <w:bCs/>
        </w:rPr>
        <w:t xml:space="preserve">“Core Techniques and Algorithms in Game Programming” by </w:t>
      </w:r>
      <w:r w:rsidR="00610F6C" w:rsidRPr="00610F6C">
        <w:rPr>
          <w:b/>
          <w:bCs/>
        </w:rPr>
        <w:t>Daniel Sánchez-Crespo Dalmau</w:t>
      </w:r>
      <w:r w:rsidR="00610F6C">
        <w:rPr>
          <w:b/>
          <w:bCs/>
        </w:rPr>
        <w:tab/>
      </w:r>
      <w:r w:rsidR="00610F6C">
        <w:rPr>
          <w:b/>
          <w:bCs/>
        </w:rPr>
        <w:br/>
      </w:r>
      <w:r w:rsidR="00D5385F">
        <w:t>This book talks about</w:t>
      </w:r>
      <w:r w:rsidR="00C15043">
        <w:t xml:space="preserve"> </w:t>
      </w:r>
      <w:r w:rsidR="00402F9F">
        <w:t xml:space="preserve">many topics of programming and video games </w:t>
      </w:r>
      <w:r w:rsidR="00C56E00">
        <w:t>including</w:t>
      </w:r>
      <w:r w:rsidR="00402F9F">
        <w:t xml:space="preserve"> </w:t>
      </w:r>
      <w:r w:rsidR="00C56E00">
        <w:t>h</w:t>
      </w:r>
      <w:r w:rsidR="00402F9F">
        <w:t xml:space="preserve">istory of video games, game architecture, </w:t>
      </w:r>
      <w:r w:rsidR="0068063A">
        <w:t>data structures and algorithms, design patterns, user input, AI technology, scripting</w:t>
      </w:r>
      <w:r w:rsidR="002D38F5">
        <w:t xml:space="preserve">, networking, rendering, animation, </w:t>
      </w:r>
      <w:r w:rsidR="00012845">
        <w:t>cinematography</w:t>
      </w:r>
      <w:r w:rsidR="002D38F5">
        <w:t xml:space="preserve">, shading, </w:t>
      </w:r>
      <w:r w:rsidR="00012845">
        <w:t>textures</w:t>
      </w:r>
      <w:r w:rsidR="002D38F5">
        <w:t xml:space="preserve">, </w:t>
      </w:r>
      <w:r w:rsidR="008A7DFA">
        <w:t xml:space="preserve">particle systems, procedural techniques, geometrical algorithms, performance tuning, </w:t>
      </w:r>
      <w:r w:rsidR="00012845">
        <w:t xml:space="preserve">matrices and more. </w:t>
      </w:r>
      <w:r w:rsidR="004728B2">
        <w:t>This book also requires a solid understanding of C/C++ code which we have already and there are code examples for every concept that is talked about.</w:t>
      </w:r>
      <w:r w:rsidR="00230BAC">
        <w:t xml:space="preserve"> This book also describes what a ‘transform’ is: </w:t>
      </w:r>
      <w:r w:rsidR="00ED357C" w:rsidRPr="00ED357C">
        <w:t>A transform can be defined more broadly as a 4x4 matrix that left-multiplies incoming vertices to obtain transformed vertices back. This stage also manages the projection of transformed vertices to screen-coordinates, utilizing projection matrices to convert 3D coordinates into 2D coordinates that are subsequently rendered to the screen</w:t>
      </w:r>
      <w:r w:rsidR="00ED357C">
        <w:t xml:space="preserve"> (</w:t>
      </w:r>
      <w:r w:rsidR="00ED357C" w:rsidRPr="00ED357C">
        <w:t>Daniel Sánchez-Crespo Dalmau</w:t>
      </w:r>
      <w:r w:rsidR="00ED357C">
        <w:t xml:space="preserve">, </w:t>
      </w:r>
      <w:r w:rsidR="00C56E00">
        <w:t>2003)</w:t>
      </w:r>
      <w:r w:rsidR="007665DE">
        <w:t>.</w:t>
      </w:r>
    </w:p>
    <w:p w14:paraId="59E4CBD4" w14:textId="760EA1EC" w:rsidR="00610F6C" w:rsidRPr="0095560B" w:rsidRDefault="0095560B" w:rsidP="0095560B">
      <w:pPr>
        <w:jc w:val="both"/>
      </w:pPr>
      <w:r w:rsidRPr="0095560B">
        <w:rPr>
          <w:b/>
          <w:bCs/>
        </w:rPr>
        <w:t>“The floating point: Tales of the unexpected” by David A. Faux</w:t>
      </w:r>
      <w:r>
        <w:rPr>
          <w:b/>
          <w:bCs/>
        </w:rPr>
        <w:tab/>
      </w:r>
      <w:r>
        <w:rPr>
          <w:b/>
          <w:bCs/>
        </w:rPr>
        <w:br/>
      </w:r>
      <w:r w:rsidR="00D5385F">
        <w:t xml:space="preserve">This </w:t>
      </w:r>
      <w:r w:rsidR="007121BC">
        <w:t xml:space="preserve">paper talks about </w:t>
      </w:r>
      <w:r w:rsidR="00C66218">
        <w:t xml:space="preserve">the issues with the limited precision of </w:t>
      </w:r>
      <w:r w:rsidR="00057961">
        <w:t>floating-point</w:t>
      </w:r>
      <w:r w:rsidR="00C66218">
        <w:t xml:space="preserve"> values </w:t>
      </w:r>
      <w:r w:rsidR="00BA52B2">
        <w:t xml:space="preserve">have on simulations around space including </w:t>
      </w:r>
      <w:r w:rsidR="00057961">
        <w:t>planetary</w:t>
      </w:r>
      <w:r w:rsidR="00BA52B2">
        <w:t xml:space="preserve"> orbit and the distance errors </w:t>
      </w:r>
      <w:r w:rsidR="002E16FD">
        <w:t xml:space="preserve">associated with them. They compare both single </w:t>
      </w:r>
      <w:r w:rsidR="00057961">
        <w:t>precision</w:t>
      </w:r>
      <w:r w:rsidR="007C7099">
        <w:t xml:space="preserve"> 32bit floats</w:t>
      </w:r>
      <w:r w:rsidR="002E16FD">
        <w:t xml:space="preserve"> and double precision </w:t>
      </w:r>
      <w:r w:rsidR="007C7099">
        <w:t xml:space="preserve">64bit floats, </w:t>
      </w:r>
      <w:r w:rsidR="002E16FD">
        <w:t>explain</w:t>
      </w:r>
      <w:r w:rsidR="007C7099">
        <w:t>ed</w:t>
      </w:r>
      <w:r w:rsidR="002E16FD">
        <w:t xml:space="preserve"> how having more memory </w:t>
      </w:r>
      <w:r w:rsidR="007C7099">
        <w:t xml:space="preserve">or “mantra bits” allowed for increased accuracy and distance </w:t>
      </w:r>
      <w:r w:rsidR="00057961">
        <w:t xml:space="preserve">for the simulation, but also talked about how no matter what, there will always be some precision error. </w:t>
      </w:r>
      <w:r w:rsidR="006B7F67">
        <w:t xml:space="preserve">They also talked about how adding </w:t>
      </w:r>
      <w:r w:rsidR="00F52762">
        <w:t xml:space="preserve">identical sums resulted in different outcomes when executed with the order of addition differently: </w:t>
      </w:r>
      <w:r w:rsidR="00652C3E" w:rsidRPr="00652C3E">
        <w:t>In other words, (a + b) + c ≠ (a + c) + b. Two "identical" sums are performed in the order of addition given by the summation for the other cell. This results in a difference in A that progressively propagates and causes the observed symmetry-breaking (Faux &amp; Godolphin, 2021).</w:t>
      </w:r>
    </w:p>
    <w:p w14:paraId="74C4640C" w14:textId="77777777" w:rsidR="00652C3E" w:rsidRDefault="00652C3E">
      <w:r>
        <w:br w:type="page"/>
      </w:r>
    </w:p>
    <w:p w14:paraId="5602CCF8" w14:textId="10F8D391" w:rsidR="00EB5AD0" w:rsidRDefault="00E8713E" w:rsidP="00947C5D">
      <w:pPr>
        <w:jc w:val="both"/>
      </w:pPr>
      <w:r>
        <w:rPr>
          <w:b/>
          <w:bCs/>
        </w:rPr>
        <w:lastRenderedPageBreak/>
        <w:t>“</w:t>
      </w:r>
      <w:r w:rsidR="009E441E" w:rsidRPr="009E441E">
        <w:rPr>
          <w:b/>
          <w:bCs/>
        </w:rPr>
        <w:t>32/64-Bit 80x86 Assembly Language Architecture</w:t>
      </w:r>
      <w:r w:rsidR="009E441E">
        <w:rPr>
          <w:b/>
          <w:bCs/>
        </w:rPr>
        <w:t xml:space="preserve">” </w:t>
      </w:r>
      <w:r w:rsidR="009E441E" w:rsidRPr="009E441E">
        <w:rPr>
          <w:b/>
          <w:bCs/>
        </w:rPr>
        <w:t>By James Leiterman</w:t>
      </w:r>
      <w:r w:rsidR="009E441E">
        <w:rPr>
          <w:b/>
          <w:bCs/>
        </w:rPr>
        <w:tab/>
      </w:r>
      <w:r w:rsidR="009E441E">
        <w:rPr>
          <w:b/>
          <w:bCs/>
        </w:rPr>
        <w:br/>
      </w:r>
      <w:r w:rsidR="009E441E">
        <w:t>T</w:t>
      </w:r>
      <w:r w:rsidR="00AC1896">
        <w:t xml:space="preserve">his book talks about </w:t>
      </w:r>
      <w:r w:rsidR="00AB7644">
        <w:t xml:space="preserve">the how a CPU computes certain actions including </w:t>
      </w:r>
      <w:r w:rsidR="000C5AE7">
        <w:t xml:space="preserve">both single and double </w:t>
      </w:r>
      <w:r w:rsidR="00585DD0">
        <w:t>floating-point</w:t>
      </w:r>
      <w:r w:rsidR="000C5AE7">
        <w:t xml:space="preserve"> addition, subtraction, multiplication and division. </w:t>
      </w:r>
      <w:r w:rsidR="00296224">
        <w:t xml:space="preserve">Windows has supported 64bit instructions since </w:t>
      </w:r>
      <w:r w:rsidR="00EA4F60">
        <w:t xml:space="preserve">Windows XP in </w:t>
      </w:r>
      <w:r w:rsidR="002004EB">
        <w:t>2005.</w:t>
      </w:r>
      <w:r w:rsidR="007F0803">
        <w:t xml:space="preserve"> </w:t>
      </w:r>
      <w:r w:rsidR="002C0BF4">
        <w:t>Since the advent of the SIMD (single instruction multiple data) processors, such as the Pentium III from Intel, which powers the Xbox, and all other x86s, such as the Pentium IV and the 3DNow! extension instructions from AMD, which power PCs, the 80×86 processor has entered the realm of the supercomputer. These processors are now available in 64-bit versions, and both fixed-point (including integer) and floating-point math are used in assembly and vector-based operations in computer games and embedded environments (</w:t>
      </w:r>
      <w:r w:rsidR="002C0BF4" w:rsidRPr="002C0BF4">
        <w:t>James Leiterman</w:t>
      </w:r>
      <w:r w:rsidR="002C0BF4">
        <w:t xml:space="preserve">, </w:t>
      </w:r>
      <w:r w:rsidR="0054621E">
        <w:t>2005).</w:t>
      </w:r>
    </w:p>
    <w:p w14:paraId="08D93627" w14:textId="77777777" w:rsidR="0018281C" w:rsidRPr="0018281C" w:rsidRDefault="0018281C" w:rsidP="00947C5D">
      <w:pPr>
        <w:jc w:val="both"/>
      </w:pPr>
    </w:p>
    <w:p w14:paraId="6043F355" w14:textId="6E04CE91" w:rsidR="00EB5AD0" w:rsidRDefault="00676A5B" w:rsidP="00947C5D">
      <w:pPr>
        <w:pStyle w:val="Heading3"/>
        <w:jc w:val="both"/>
      </w:pPr>
      <w:bookmarkStart w:id="14" w:name="_Toc174618817"/>
      <w:r>
        <w:t>Existing System</w:t>
      </w:r>
      <w:r w:rsidR="00354C2E">
        <w:t>s</w:t>
      </w:r>
      <w:bookmarkEnd w:id="14"/>
    </w:p>
    <w:p w14:paraId="1004D2FD" w14:textId="77777777" w:rsidR="00EB5AD0" w:rsidRDefault="00EB5AD0" w:rsidP="00947C5D">
      <w:pPr>
        <w:pStyle w:val="Heading4"/>
        <w:jc w:val="both"/>
      </w:pPr>
      <w:r w:rsidRPr="00EB5AD0">
        <w:t>Space Engineers</w:t>
      </w:r>
    </w:p>
    <w:p w14:paraId="353FBBA4" w14:textId="77777777" w:rsidR="00141CA7" w:rsidRDefault="00113549" w:rsidP="00947C5D">
      <w:pPr>
        <w:keepNext/>
        <w:jc w:val="both"/>
      </w:pPr>
      <w:bookmarkStart w:id="15" w:name="_Hlk172892982"/>
      <w:r>
        <w:rPr>
          <w:noProof/>
        </w:rPr>
        <w:drawing>
          <wp:inline distT="0" distB="0" distL="0" distR="0" wp14:anchorId="678EFCA5" wp14:editId="014E0CF2">
            <wp:extent cx="4658264" cy="2446285"/>
            <wp:effectExtent l="0" t="0" r="9525" b="0"/>
            <wp:docPr id="1570786226" name="Picture 1" descr="Space Engineers' long-awaited Xbox One edition finally arrives in April |  Eurogam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Engineers' long-awaited Xbox One edition finally arrives in April |  Eurogamer.n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4114" cy="2454609"/>
                    </a:xfrm>
                    <a:prstGeom prst="rect">
                      <a:avLst/>
                    </a:prstGeom>
                    <a:noFill/>
                    <a:ln>
                      <a:noFill/>
                    </a:ln>
                  </pic:spPr>
                </pic:pic>
              </a:graphicData>
            </a:graphic>
          </wp:inline>
        </w:drawing>
      </w:r>
    </w:p>
    <w:p w14:paraId="53198763" w14:textId="2F71C505" w:rsidR="00113549" w:rsidRDefault="00141CA7" w:rsidP="00947C5D">
      <w:pPr>
        <w:pStyle w:val="Caption"/>
        <w:jc w:val="both"/>
      </w:pPr>
      <w:bookmarkStart w:id="16" w:name="_Toc174618797"/>
      <w:r>
        <w:t xml:space="preserve">Figure </w:t>
      </w:r>
      <w:r>
        <w:fldChar w:fldCharType="begin"/>
      </w:r>
      <w:r>
        <w:instrText xml:space="preserve"> SEQ Figure \* ARABIC </w:instrText>
      </w:r>
      <w:r>
        <w:fldChar w:fldCharType="separate"/>
      </w:r>
      <w:r w:rsidR="00CC7E4C">
        <w:rPr>
          <w:noProof/>
        </w:rPr>
        <w:t>1</w:t>
      </w:r>
      <w:r>
        <w:fldChar w:fldCharType="end"/>
      </w:r>
      <w:r>
        <w:t>: Space Engineers Gameplay</w:t>
      </w:r>
      <w:bookmarkEnd w:id="16"/>
    </w:p>
    <w:p w14:paraId="11FB35AA" w14:textId="0286F07D" w:rsidR="003E0F62" w:rsidRPr="003E495C" w:rsidRDefault="003E0F62" w:rsidP="00947C5D">
      <w:pPr>
        <w:jc w:val="both"/>
      </w:pPr>
      <w:r w:rsidRPr="003E0F62">
        <w:rPr>
          <w:b/>
          <w:bCs/>
        </w:rPr>
        <w:t xml:space="preserve">What is </w:t>
      </w:r>
      <w:r w:rsidR="00635230">
        <w:rPr>
          <w:b/>
          <w:bCs/>
        </w:rPr>
        <w:t xml:space="preserve">‘Space Engineers’ </w:t>
      </w:r>
      <w:r w:rsidRPr="003E0F62">
        <w:rPr>
          <w:b/>
          <w:bCs/>
        </w:rPr>
        <w:t>about?</w:t>
      </w:r>
      <w:r w:rsidR="00947C5D">
        <w:rPr>
          <w:b/>
          <w:bCs/>
        </w:rPr>
        <w:tab/>
      </w:r>
      <w:r>
        <w:br/>
      </w:r>
      <w:r w:rsidR="00514475">
        <w:t>Space Engineers is a space sandbox game where you can build ships, and go mining, fighting, and exploring.</w:t>
      </w:r>
    </w:p>
    <w:p w14:paraId="3F60FAB1" w14:textId="3BC238E7" w:rsidR="00070E7B" w:rsidRDefault="00541252" w:rsidP="00947C5D">
      <w:pPr>
        <w:jc w:val="both"/>
      </w:pPr>
      <w:r w:rsidRPr="00541252">
        <w:rPr>
          <w:b/>
          <w:bCs/>
        </w:rPr>
        <w:t>Strengths</w:t>
      </w:r>
      <w:r>
        <w:rPr>
          <w:b/>
          <w:bCs/>
        </w:rPr>
        <w:br/>
      </w:r>
      <w:r w:rsidR="006A68BF">
        <w:t xml:space="preserve">Space Engineers </w:t>
      </w:r>
      <w:r w:rsidR="009C71D4">
        <w:t xml:space="preserve">excels at </w:t>
      </w:r>
      <w:r w:rsidR="00141CA7">
        <w:t>its</w:t>
      </w:r>
      <w:r w:rsidR="009C71D4">
        <w:t xml:space="preserve"> </w:t>
      </w:r>
      <w:r w:rsidR="00D53101">
        <w:t xml:space="preserve">accurate and </w:t>
      </w:r>
      <w:r w:rsidR="00141CA7">
        <w:t>robust</w:t>
      </w:r>
      <w:r w:rsidR="00D53101">
        <w:t xml:space="preserve"> physics simulation. The combat feels visceral and </w:t>
      </w:r>
      <w:r w:rsidR="004B64D5">
        <w:t xml:space="preserve">meaty, </w:t>
      </w:r>
      <w:r w:rsidR="00991574">
        <w:t xml:space="preserve">and ships </w:t>
      </w:r>
      <w:r w:rsidR="00141CA7">
        <w:t>can</w:t>
      </w:r>
      <w:r w:rsidR="00991574">
        <w:t xml:space="preserve"> </w:t>
      </w:r>
      <w:r w:rsidR="005A4ECF">
        <w:t>be split apart and deformed by collision damage.</w:t>
      </w:r>
      <w:r w:rsidR="009B7BEF">
        <w:t xml:space="preserve"> The entire world is a single instance, so no loading screens or anything like that.</w:t>
      </w:r>
      <w:r w:rsidR="00EA7C00">
        <w:t xml:space="preserve"> </w:t>
      </w:r>
      <w:r w:rsidR="00A700FB">
        <w:t xml:space="preserve">There is an endless abyss of depth to ship design, with many improvements that can be made to designs to make them function better at their </w:t>
      </w:r>
      <w:r w:rsidR="00070E7B">
        <w:t>role.</w:t>
      </w:r>
      <w:r w:rsidR="009B2488">
        <w:t xml:space="preserve"> The game also features an </w:t>
      </w:r>
      <w:r w:rsidR="00141CA7">
        <w:t>in-game</w:t>
      </w:r>
      <w:r w:rsidR="009B2488">
        <w:t xml:space="preserve"> scripting system, where players can write actual C# code to be compiled </w:t>
      </w:r>
      <w:r w:rsidR="007B1B42">
        <w:t>on and automate their ships.</w:t>
      </w:r>
      <w:r w:rsidR="005F744D">
        <w:t xml:space="preserve"> The game also features seamless </w:t>
      </w:r>
      <w:r w:rsidR="00141CA7">
        <w:t>cross</w:t>
      </w:r>
      <w:r w:rsidR="004544F7">
        <w:t>-</w:t>
      </w:r>
      <w:r w:rsidR="00141CA7">
        <w:t>play</w:t>
      </w:r>
      <w:r w:rsidR="005F744D">
        <w:t xml:space="preserve"> between various PC platforms, Xbox, and </w:t>
      </w:r>
      <w:r w:rsidR="00141CA7">
        <w:t>PlayStation</w:t>
      </w:r>
      <w:r w:rsidR="005F744D">
        <w:t>.</w:t>
      </w:r>
      <w:r w:rsidR="00F729BE">
        <w:t xml:space="preserve"> It also features thorough mod support.</w:t>
      </w:r>
    </w:p>
    <w:p w14:paraId="2F448956" w14:textId="13F355E8" w:rsidR="00541252" w:rsidRDefault="00541252" w:rsidP="00947C5D">
      <w:pPr>
        <w:jc w:val="both"/>
      </w:pPr>
      <w:r w:rsidRPr="00541252">
        <w:rPr>
          <w:b/>
          <w:bCs/>
        </w:rPr>
        <w:t>Weaknesses</w:t>
      </w:r>
      <w:r>
        <w:rPr>
          <w:b/>
          <w:bCs/>
        </w:rPr>
        <w:br/>
      </w:r>
      <w:r w:rsidR="00E12833">
        <w:t>Space Engineers run poorly on modern systems, and more than 16</w:t>
      </w:r>
      <w:r w:rsidR="00E644E9">
        <w:t>GB</w:t>
      </w:r>
      <w:r w:rsidR="00E12833">
        <w:t xml:space="preserve"> of </w:t>
      </w:r>
      <w:r w:rsidR="00F24ECE">
        <w:t>RAM</w:t>
      </w:r>
      <w:r w:rsidR="00E12833">
        <w:t xml:space="preserve"> is required to play the game without severe stuttering. </w:t>
      </w:r>
      <w:r w:rsidR="008864E2">
        <w:t>The game is ridden with bugs too</w:t>
      </w:r>
      <w:r w:rsidR="000F6004">
        <w:t xml:space="preserve">. While there are no major ones </w:t>
      </w:r>
      <w:r w:rsidR="00141CA7">
        <w:t>now</w:t>
      </w:r>
      <w:r w:rsidR="000F6004">
        <w:t xml:space="preserve"> to list off, new bugs will crop up as they fix the old, and they’re too minor for most players just building stuff to notice. </w:t>
      </w:r>
      <w:r w:rsidR="00C00696">
        <w:t>Additionally, the game has a global, hard</w:t>
      </w:r>
      <w:r w:rsidR="00E644E9">
        <w:t>-</w:t>
      </w:r>
      <w:r w:rsidR="00C00696">
        <w:t>capped, explicit speed limit. While not unusual, it does put an artificial and arbitrary cap on something that should be implicitly defined at worst.</w:t>
      </w:r>
    </w:p>
    <w:p w14:paraId="699AB290" w14:textId="5DE2E371" w:rsidR="00541252" w:rsidRDefault="00541252" w:rsidP="00947C5D">
      <w:pPr>
        <w:jc w:val="both"/>
      </w:pPr>
      <w:r w:rsidRPr="00541252">
        <w:rPr>
          <w:b/>
          <w:bCs/>
        </w:rPr>
        <w:lastRenderedPageBreak/>
        <w:t>Opportunities</w:t>
      </w:r>
      <w:r>
        <w:rPr>
          <w:b/>
          <w:bCs/>
        </w:rPr>
        <w:br/>
      </w:r>
      <w:r w:rsidR="00241DAA">
        <w:t>Time could be spent squashing bugs and optimizing the game to make it run better on modern hardware</w:t>
      </w:r>
      <w:r w:rsidR="00E14200">
        <w:t>.</w:t>
      </w:r>
      <w:r w:rsidR="000E6C80">
        <w:t xml:space="preserve"> More NPC interactions should be added (this is being worked on right now).</w:t>
      </w:r>
    </w:p>
    <w:p w14:paraId="446AA837" w14:textId="5A645CF7" w:rsidR="00493A8A" w:rsidRDefault="00541252" w:rsidP="00947C5D">
      <w:pPr>
        <w:jc w:val="both"/>
      </w:pPr>
      <w:r w:rsidRPr="00541252">
        <w:rPr>
          <w:b/>
          <w:bCs/>
        </w:rPr>
        <w:t>Threats</w:t>
      </w:r>
      <w:r>
        <w:rPr>
          <w:b/>
          <w:bCs/>
        </w:rPr>
        <w:br/>
      </w:r>
      <w:r w:rsidR="00E14200">
        <w:t>Space Engineers</w:t>
      </w:r>
      <w:r w:rsidR="00DC2B40">
        <w:t xml:space="preserve"> right now seems to have a focus on DLC and </w:t>
      </w:r>
      <w:r w:rsidR="00A76788">
        <w:t xml:space="preserve">adding new blocks rather than polishing up the existing content. What is added feels rushed, and the update cycle for the game </w:t>
      </w:r>
      <w:r w:rsidR="002D6B5C">
        <w:t xml:space="preserve">means that huge </w:t>
      </w:r>
      <w:r w:rsidR="00FB6522">
        <w:t>game</w:t>
      </w:r>
      <w:r w:rsidR="00F24ECE">
        <w:t>-</w:t>
      </w:r>
      <w:r w:rsidR="00FB6522">
        <w:t>breaking</w:t>
      </w:r>
      <w:r w:rsidR="002D6B5C">
        <w:t xml:space="preserve"> bugs can exist in the game for as long as years between updates. The </w:t>
      </w:r>
      <w:r w:rsidR="00AC052B">
        <w:t>networking is extremely rough around the edges, and the game doesn’t “support” playing on servers above 100ms of pin</w:t>
      </w:r>
      <w:r w:rsidR="00FF7AA4">
        <w:t xml:space="preserve">g by default. </w:t>
      </w:r>
      <w:r w:rsidR="00493A8A">
        <w:t>The game also lacks NPC interaction of any degree, and space feels completely lifeless.</w:t>
      </w:r>
      <w:r w:rsidR="00D439BF">
        <w:t xml:space="preserve"> Certain DLCs offer advantages over other players without the DLCs.</w:t>
      </w:r>
    </w:p>
    <w:p w14:paraId="7CA8071D" w14:textId="388FDFBC" w:rsidR="00C43B7F" w:rsidRPr="00C43B7F" w:rsidRDefault="00AE7F39" w:rsidP="00947C5D">
      <w:pPr>
        <w:jc w:val="both"/>
      </w:pPr>
      <w:r w:rsidRPr="00082C7C">
        <w:rPr>
          <w:b/>
          <w:bCs/>
        </w:rPr>
        <w:t xml:space="preserve">Further </w:t>
      </w:r>
      <w:r w:rsidR="00082C7C" w:rsidRPr="00082C7C">
        <w:rPr>
          <w:b/>
          <w:bCs/>
        </w:rPr>
        <w:t>R</w:t>
      </w:r>
      <w:r w:rsidRPr="00082C7C">
        <w:rPr>
          <w:b/>
          <w:bCs/>
        </w:rPr>
        <w:t>esearch</w:t>
      </w:r>
      <w:r>
        <w:t xml:space="preserve"> </w:t>
      </w:r>
      <w:r w:rsidR="00947C5D">
        <w:tab/>
      </w:r>
      <w:r>
        <w:br/>
      </w:r>
      <w:r w:rsidR="00C43B7F">
        <w:rPr>
          <w:i/>
          <w:iCs/>
        </w:rPr>
        <w:t>Note: reviews were filtered to 100+ hours of playtime only.</w:t>
      </w:r>
    </w:p>
    <w:p w14:paraId="035BBD8E" w14:textId="1DC71F58" w:rsidR="00664A23" w:rsidRDefault="00AE388F" w:rsidP="00947C5D">
      <w:pPr>
        <w:jc w:val="both"/>
      </w:pPr>
      <w:r>
        <w:t xml:space="preserve">From a review by </w:t>
      </w:r>
      <w:r w:rsidR="00D72361">
        <w:t>(</w:t>
      </w:r>
      <w:r>
        <w:t>Dwarf-Lord Pangolin</w:t>
      </w:r>
      <w:r w:rsidR="00EB2053">
        <w:t>, 2019</w:t>
      </w:r>
      <w:r w:rsidR="00D72361">
        <w:t>)</w:t>
      </w:r>
      <w:r w:rsidR="0000507E">
        <w:t xml:space="preserve"> </w:t>
      </w:r>
      <w:r w:rsidR="00EB2053">
        <w:t xml:space="preserve">their </w:t>
      </w:r>
      <w:r w:rsidR="00B26D27">
        <w:t xml:space="preserve">review </w:t>
      </w:r>
      <w:r w:rsidR="005D68E2">
        <w:t xml:space="preserve">mostly praises the strengths of the game as mentioned </w:t>
      </w:r>
      <w:r w:rsidR="00141CA7">
        <w:t>here but</w:t>
      </w:r>
      <w:r w:rsidR="003B5CC6">
        <w:t xml:space="preserve"> touches on some of the negative aspects too.</w:t>
      </w:r>
      <w:r w:rsidR="0000507E">
        <w:t xml:space="preserve"> Another</w:t>
      </w:r>
      <w:r w:rsidR="00143A35">
        <w:t xml:space="preserve"> review </w:t>
      </w:r>
      <w:r w:rsidR="0000507E">
        <w:t xml:space="preserve">from </w:t>
      </w:r>
      <w:r w:rsidR="00EB2053">
        <w:t>(</w:t>
      </w:r>
      <w:r w:rsidR="0000507E">
        <w:t>TJ_Taz</w:t>
      </w:r>
      <w:r w:rsidR="00EB2053">
        <w:t>, 2023)</w:t>
      </w:r>
      <w:r w:rsidR="0000507E">
        <w:t xml:space="preserve"> </w:t>
      </w:r>
      <w:r w:rsidR="00143A35">
        <w:t>mostly focuses on the negative aspects and the focus on DLC over content. Note the lack of specifics when it comes to bugs – there are too many to focus on.</w:t>
      </w:r>
      <w:r w:rsidR="00C00696">
        <w:t xml:space="preserve"> </w:t>
      </w:r>
      <w:r w:rsidR="00F729BE">
        <w:t xml:space="preserve">Although they praise the ability </w:t>
      </w:r>
      <w:r w:rsidR="000E06A4">
        <w:t>of</w:t>
      </w:r>
      <w:r w:rsidR="00F729BE">
        <w:t xml:space="preserve"> modders to fix the game.</w:t>
      </w:r>
      <w:r w:rsidR="0000507E">
        <w:t xml:space="preserve"> </w:t>
      </w:r>
      <w:r w:rsidR="00CF1CD6">
        <w:t xml:space="preserve">Finally, a review by Ichigo Usagi, their </w:t>
      </w:r>
      <w:r w:rsidR="00664A23">
        <w:t xml:space="preserve">review is </w:t>
      </w:r>
      <w:r w:rsidR="00141CA7">
        <w:t>neutral</w:t>
      </w:r>
      <w:r w:rsidR="00664A23">
        <w:t xml:space="preserve"> and does a good job of stepping back and looking at things objectively. </w:t>
      </w:r>
      <w:r w:rsidR="00CB37D7">
        <w:t>They praise the game for its modding support</w:t>
      </w:r>
      <w:r w:rsidR="004629AE">
        <w:t>, and its ability to scratch an itch, while criticizing the game for its glaring bugs that seem to go unnoticed by many.</w:t>
      </w:r>
      <w:r w:rsidR="00CF1CD6" w:rsidRPr="00CF1CD6">
        <w:t xml:space="preserve"> (Ichigo Usagi, 2020)</w:t>
      </w:r>
      <w:r w:rsidR="00CF1CD6">
        <w:t>.</w:t>
      </w:r>
    </w:p>
    <w:p w14:paraId="29DA97CE" w14:textId="6130FF2D" w:rsidR="00C1117E" w:rsidRDefault="00C1117E" w:rsidP="00947C5D">
      <w:pPr>
        <w:jc w:val="both"/>
      </w:pPr>
      <w:r>
        <w:t xml:space="preserve">An article </w:t>
      </w:r>
      <w:r w:rsidR="00E806AD">
        <w:t xml:space="preserve">posted on IGN (Andrew Hayward, 2014) talks about </w:t>
      </w:r>
      <w:r w:rsidR="00D321C1">
        <w:t>Space Engineers when it</w:t>
      </w:r>
      <w:r w:rsidR="006A4832">
        <w:t xml:space="preserve"> was</w:t>
      </w:r>
      <w:r w:rsidR="00D321C1">
        <w:t xml:space="preserve"> released as ‘early access’. Many features have been added since then, but they talk about the</w:t>
      </w:r>
      <w:r w:rsidR="00B840EB">
        <w:t xml:space="preserve"> important parts that are still valid today</w:t>
      </w:r>
      <w:r w:rsidR="00B73C86">
        <w:t xml:space="preserve">: </w:t>
      </w:r>
      <w:r w:rsidR="00B73C86" w:rsidRPr="00B73C86">
        <w:t>There's plenty of antagonistic fun to be had here as well; I had a great time building ships and structures and then playing around with them. I especially enjoyed teaming up with an online friend to arm our ships with warheads and then bash them together to see the explosive results (Hayward, 2014).</w:t>
      </w:r>
      <w:r w:rsidR="00D321C1">
        <w:t xml:space="preserve"> </w:t>
      </w:r>
    </w:p>
    <w:p w14:paraId="31C0CF63" w14:textId="402279AF" w:rsidR="00082C7C" w:rsidRPr="00AE7F39" w:rsidRDefault="00082C7C" w:rsidP="00947C5D">
      <w:pPr>
        <w:jc w:val="both"/>
      </w:pPr>
      <w:r w:rsidRPr="00082C7C">
        <w:rPr>
          <w:b/>
          <w:bCs/>
        </w:rPr>
        <w:t>Conclusion</w:t>
      </w:r>
      <w:r>
        <w:br/>
      </w:r>
      <w:r w:rsidR="007F0E82">
        <w:t>Space Engineers is an engaging, yet flawed game. There is a lot that it does right but a lot that it does</w:t>
      </w:r>
      <w:r w:rsidR="00A357FA">
        <w:t xml:space="preserve"> </w:t>
      </w:r>
      <w:r w:rsidR="007F0E82">
        <w:t>wrong</w:t>
      </w:r>
      <w:r w:rsidR="00396A17">
        <w:t xml:space="preserve"> </w:t>
      </w:r>
      <w:r w:rsidR="007F0E82">
        <w:t xml:space="preserve">and doesn’t sit with the </w:t>
      </w:r>
      <w:r w:rsidR="00141CA7">
        <w:t>player base</w:t>
      </w:r>
      <w:r w:rsidR="007F0E82">
        <w:t xml:space="preserve"> well.</w:t>
      </w:r>
    </w:p>
    <w:bookmarkEnd w:id="15"/>
    <w:p w14:paraId="2A4B0BBF" w14:textId="77777777" w:rsidR="00FB6522" w:rsidRDefault="00FB6522" w:rsidP="00947C5D">
      <w:pPr>
        <w:jc w:val="both"/>
        <w:rPr>
          <w:rFonts w:asciiTheme="majorHAnsi" w:eastAsiaTheme="majorEastAsia" w:hAnsiTheme="majorHAnsi" w:cstheme="majorBidi"/>
          <w:i/>
          <w:iCs/>
          <w:color w:val="2F5496" w:themeColor="accent1" w:themeShade="BF"/>
        </w:rPr>
      </w:pPr>
      <w:r>
        <w:br w:type="page"/>
      </w:r>
    </w:p>
    <w:p w14:paraId="5B2E451F" w14:textId="5745C2B2" w:rsidR="00EB5AD0" w:rsidRDefault="00EB5AD0" w:rsidP="00947C5D">
      <w:pPr>
        <w:pStyle w:val="Heading4"/>
        <w:jc w:val="both"/>
      </w:pPr>
      <w:r w:rsidRPr="00EB5AD0">
        <w:lastRenderedPageBreak/>
        <w:t>StarMade</w:t>
      </w:r>
    </w:p>
    <w:p w14:paraId="00EE1E24" w14:textId="77777777" w:rsidR="009160E4" w:rsidRDefault="009160E4" w:rsidP="00947C5D">
      <w:pPr>
        <w:keepNext/>
        <w:jc w:val="both"/>
      </w:pPr>
      <w:r>
        <w:rPr>
          <w:noProof/>
        </w:rPr>
        <w:drawing>
          <wp:inline distT="0" distB="0" distL="0" distR="0" wp14:anchorId="76AA436E" wp14:editId="60FD278A">
            <wp:extent cx="4830792" cy="2717253"/>
            <wp:effectExtent l="0" t="0" r="8255" b="6985"/>
            <wp:docPr id="902788544" name="Picture 2" descr="A Fresh Start | StarMade Gameplay | Episode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resh Start | StarMade Gameplay | Episode 1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4398" cy="2724906"/>
                    </a:xfrm>
                    <a:prstGeom prst="rect">
                      <a:avLst/>
                    </a:prstGeom>
                    <a:noFill/>
                    <a:ln>
                      <a:noFill/>
                    </a:ln>
                  </pic:spPr>
                </pic:pic>
              </a:graphicData>
            </a:graphic>
          </wp:inline>
        </w:drawing>
      </w:r>
    </w:p>
    <w:p w14:paraId="4C684372" w14:textId="462A3EF9" w:rsidR="009160E4" w:rsidRDefault="009160E4" w:rsidP="00947C5D">
      <w:pPr>
        <w:pStyle w:val="Caption"/>
        <w:jc w:val="both"/>
      </w:pPr>
      <w:bookmarkStart w:id="17" w:name="_Toc174618798"/>
      <w:r>
        <w:t xml:space="preserve">Figure </w:t>
      </w:r>
      <w:r>
        <w:fldChar w:fldCharType="begin"/>
      </w:r>
      <w:r>
        <w:instrText xml:space="preserve"> SEQ Figure \* ARABIC </w:instrText>
      </w:r>
      <w:r>
        <w:fldChar w:fldCharType="separate"/>
      </w:r>
      <w:r w:rsidR="00CC7E4C">
        <w:rPr>
          <w:noProof/>
        </w:rPr>
        <w:t>2</w:t>
      </w:r>
      <w:r>
        <w:fldChar w:fldCharType="end"/>
      </w:r>
      <w:r>
        <w:t>: StarMade Gameplay</w:t>
      </w:r>
      <w:bookmarkEnd w:id="17"/>
    </w:p>
    <w:p w14:paraId="59077A2E" w14:textId="07986AB9" w:rsidR="00082C7C" w:rsidRPr="003E495C" w:rsidRDefault="00082C7C" w:rsidP="00947C5D">
      <w:pPr>
        <w:jc w:val="both"/>
      </w:pPr>
      <w:r w:rsidRPr="003E0F62">
        <w:rPr>
          <w:b/>
          <w:bCs/>
        </w:rPr>
        <w:t xml:space="preserve">What is </w:t>
      </w:r>
      <w:r w:rsidR="00635230">
        <w:rPr>
          <w:b/>
          <w:bCs/>
        </w:rPr>
        <w:t>‘StarMade’</w:t>
      </w:r>
      <w:r w:rsidRPr="003E0F62">
        <w:rPr>
          <w:b/>
          <w:bCs/>
        </w:rPr>
        <w:t xml:space="preserve"> about?</w:t>
      </w:r>
      <w:r w:rsidR="00947C5D">
        <w:rPr>
          <w:b/>
          <w:bCs/>
        </w:rPr>
        <w:tab/>
      </w:r>
      <w:r>
        <w:br/>
      </w:r>
      <w:r w:rsidR="00EA49D1">
        <w:t xml:space="preserve">StarMade is </w:t>
      </w:r>
      <w:r w:rsidR="00DE7928">
        <w:t xml:space="preserve">a </w:t>
      </w:r>
      <w:r w:rsidR="00FB6522">
        <w:t>voxel-based</w:t>
      </w:r>
      <w:r w:rsidR="00DE7928">
        <w:t xml:space="preserve"> spaceship</w:t>
      </w:r>
      <w:r w:rsidR="005362B0">
        <w:t>-</w:t>
      </w:r>
      <w:r w:rsidR="00DE7928">
        <w:t>building game where you can explore an infinite, procedurally generated universe.</w:t>
      </w:r>
    </w:p>
    <w:p w14:paraId="0EE7296E" w14:textId="10520F41" w:rsidR="00082C7C" w:rsidRDefault="00082C7C" w:rsidP="00947C5D">
      <w:pPr>
        <w:jc w:val="both"/>
      </w:pPr>
      <w:r w:rsidRPr="00541252">
        <w:rPr>
          <w:b/>
          <w:bCs/>
        </w:rPr>
        <w:t>Strengths</w:t>
      </w:r>
      <w:r>
        <w:rPr>
          <w:b/>
          <w:bCs/>
        </w:rPr>
        <w:br/>
      </w:r>
      <w:r w:rsidR="00DE7928">
        <w:t>StarMade</w:t>
      </w:r>
      <w:r w:rsidR="006B4B54">
        <w:t xml:space="preserve">, as advertised, is virtually infinite, with trillions of galaxies, containing thousands of star systems each, </w:t>
      </w:r>
      <w:r w:rsidR="008E2DF5">
        <w:t xml:space="preserve">filled with asteroid belts and planets, distributed across sectors contained within those systems. </w:t>
      </w:r>
      <w:r w:rsidR="00B82212">
        <w:t>By</w:t>
      </w:r>
      <w:r w:rsidR="002B05B6">
        <w:t xml:space="preserve"> </w:t>
      </w:r>
      <w:r w:rsidR="00B82212">
        <w:t xml:space="preserve">far, it supports the largest ship sizes out of </w:t>
      </w:r>
      <w:r w:rsidR="00FB6522">
        <w:t>its</w:t>
      </w:r>
      <w:r w:rsidR="00B82212">
        <w:t xml:space="preserve"> competitors, owing to the per</w:t>
      </w:r>
      <w:r w:rsidR="00C1178D">
        <w:t>-</w:t>
      </w:r>
      <w:r w:rsidR="00B82212">
        <w:t xml:space="preserve">block simplicity. Ships can be </w:t>
      </w:r>
      <w:r w:rsidR="00141CA7">
        <w:t>kilometres</w:t>
      </w:r>
      <w:r w:rsidR="00B82212">
        <w:t xml:space="preserve"> long with literally millions of blocks, and the game will run – mostly – fine on modern hardware.</w:t>
      </w:r>
      <w:r w:rsidR="000C3AF4">
        <w:t xml:space="preserve"> </w:t>
      </w:r>
      <w:r w:rsidR="008A7685">
        <w:t xml:space="preserve">Ships scale the best out of </w:t>
      </w:r>
      <w:r w:rsidR="00FB6522">
        <w:t>its</w:t>
      </w:r>
      <w:r w:rsidR="008A7685">
        <w:t xml:space="preserve"> competitors, </w:t>
      </w:r>
      <w:r w:rsidR="00F846ED">
        <w:t>due to the block systems system and adjacent systems contributing to each other. Block production is done via a resource tree, and dedicated factories can be made</w:t>
      </w:r>
      <w:r w:rsidR="004915BC">
        <w:t>. In terms of modding support, there is a community</w:t>
      </w:r>
      <w:r w:rsidR="00C1178D">
        <w:t>-</w:t>
      </w:r>
      <w:r w:rsidR="004915BC">
        <w:t xml:space="preserve">made mod loader that adds a lot of support to the game, and the StarMade Dock is full of ships for you to download. </w:t>
      </w:r>
      <w:r w:rsidR="004A41A8">
        <w:t>There are also placeable logic blocks, with which you can quite literally achieve anything, as this system is turing complete.</w:t>
      </w:r>
      <w:r w:rsidR="00C6605E">
        <w:t xml:space="preserve"> Additionally, if you get your settings right, lighting can look stunning in the game.</w:t>
      </w:r>
      <w:r w:rsidR="00D1452E">
        <w:t xml:space="preserve"> </w:t>
      </w:r>
      <w:r w:rsidR="00967282">
        <w:t>Some</w:t>
      </w:r>
      <w:r w:rsidR="00D1452E">
        <w:t xml:space="preserve"> self-sustaining NPC factions can be interacted with, but otherwise behave as a closed s</w:t>
      </w:r>
      <w:r w:rsidR="00C80FAA">
        <w:t xml:space="preserve">ystem constantly running in the background, collecting resources, </w:t>
      </w:r>
      <w:r w:rsidR="009F50E2">
        <w:t xml:space="preserve">and </w:t>
      </w:r>
      <w:r w:rsidR="00C80FAA">
        <w:t>building ships.</w:t>
      </w:r>
    </w:p>
    <w:p w14:paraId="3DFCF848" w14:textId="046B39FC" w:rsidR="00082C7C" w:rsidRDefault="00082C7C" w:rsidP="00947C5D">
      <w:pPr>
        <w:jc w:val="both"/>
      </w:pPr>
      <w:r w:rsidRPr="00541252">
        <w:rPr>
          <w:b/>
          <w:bCs/>
        </w:rPr>
        <w:t>Weaknesses</w:t>
      </w:r>
      <w:r>
        <w:rPr>
          <w:b/>
          <w:bCs/>
        </w:rPr>
        <w:br/>
      </w:r>
      <w:r w:rsidR="004A41A8">
        <w:t xml:space="preserve">The game is – as of now – dead. The developers aren’t actively maintaining it (but have shown an inclination to return at some stage). </w:t>
      </w:r>
      <w:r w:rsidR="00C6605E">
        <w:t>There are several game</w:t>
      </w:r>
      <w:r w:rsidR="009F50E2">
        <w:t>-</w:t>
      </w:r>
      <w:r w:rsidR="00C6605E">
        <w:t xml:space="preserve">breaking bugs, and the </w:t>
      </w:r>
      <w:r w:rsidR="005028C5">
        <w:t>net code</w:t>
      </w:r>
      <w:r w:rsidR="00C6605E">
        <w:t xml:space="preserve"> can be a nightmare. </w:t>
      </w:r>
      <w:r w:rsidR="00103B16">
        <w:t xml:space="preserve">There is no break apart for ships, so detached ship components will remain attached. There is also no collision damage, and the collision physics </w:t>
      </w:r>
      <w:r w:rsidR="003A6B7F">
        <w:t>is</w:t>
      </w:r>
      <w:r w:rsidR="00103B16">
        <w:t xml:space="preserve"> somewhat primitive. Ship turning feels odd</w:t>
      </w:r>
      <w:r w:rsidR="00A252CE">
        <w:t xml:space="preserve"> when scaled up, and combat feels weak and pathetic. </w:t>
      </w:r>
      <w:r w:rsidR="00DB6585">
        <w:t xml:space="preserve">There are some major balance concerns, in particular, missiles </w:t>
      </w:r>
      <w:r w:rsidR="00457404">
        <w:t>out scale</w:t>
      </w:r>
      <w:r w:rsidR="00DB6585">
        <w:t xml:space="preserve"> everything else in terms of damage. </w:t>
      </w:r>
      <w:r w:rsidR="00C80FAA">
        <w:t xml:space="preserve">NPC factions, while interesting, don’t do much and send peace requests on a set timer after </w:t>
      </w:r>
      <w:r w:rsidR="006F262E">
        <w:t xml:space="preserve">being attacked, taking away any kind of weight of actions against them. There is currently a clash of three different power systems in the game, two of which are legacy, which makes </w:t>
      </w:r>
      <w:r w:rsidR="00886297">
        <w:t>NPC’s effectively unkillable.</w:t>
      </w:r>
      <w:r w:rsidR="00CA571D">
        <w:t xml:space="preserve"> Exploration gets old quickly, as while everything is procedural, it feels very copy</w:t>
      </w:r>
      <w:r w:rsidR="001C5360">
        <w:t>-</w:t>
      </w:r>
      <w:r w:rsidR="00CA571D">
        <w:t xml:space="preserve">paste after not too much time at all. Power system changes were extremely divisive </w:t>
      </w:r>
      <w:r w:rsidR="002B05DA">
        <w:t>in</w:t>
      </w:r>
      <w:r w:rsidR="00CA571D">
        <w:t xml:space="preserve"> the community, </w:t>
      </w:r>
      <w:r w:rsidR="002B05DA">
        <w:t xml:space="preserve">with </w:t>
      </w:r>
      <w:r w:rsidR="00CA571D">
        <w:t>many hating them entirely.</w:t>
      </w:r>
    </w:p>
    <w:p w14:paraId="6B58DB51" w14:textId="4759F436" w:rsidR="00082C7C" w:rsidRDefault="00082C7C" w:rsidP="00947C5D">
      <w:pPr>
        <w:jc w:val="both"/>
      </w:pPr>
      <w:r w:rsidRPr="00541252">
        <w:rPr>
          <w:b/>
          <w:bCs/>
        </w:rPr>
        <w:lastRenderedPageBreak/>
        <w:t>Opportunities</w:t>
      </w:r>
      <w:r>
        <w:rPr>
          <w:b/>
          <w:bCs/>
        </w:rPr>
        <w:br/>
      </w:r>
      <w:r w:rsidR="00886297">
        <w:t xml:space="preserve">It would be beneficial to the game for development to resume. More focus on niche interactions, an update of </w:t>
      </w:r>
      <w:r w:rsidR="005028C5">
        <w:t>NPCs</w:t>
      </w:r>
      <w:r w:rsidR="00886297">
        <w:t xml:space="preserve">, and bug fixing would go a long way to bringing the game up to speed. </w:t>
      </w:r>
      <w:r w:rsidR="0024056A">
        <w:t xml:space="preserve">A rewrite of </w:t>
      </w:r>
      <w:r w:rsidR="002B05DA">
        <w:t xml:space="preserve">the </w:t>
      </w:r>
      <w:r w:rsidR="0024056A">
        <w:t>ship turning would be valuable too. A good look at balance would help deal with the balance issues.</w:t>
      </w:r>
    </w:p>
    <w:p w14:paraId="72006971" w14:textId="1E80999E" w:rsidR="00082C7C" w:rsidRDefault="00082C7C" w:rsidP="00947C5D">
      <w:pPr>
        <w:jc w:val="both"/>
      </w:pPr>
      <w:r w:rsidRPr="00541252">
        <w:rPr>
          <w:b/>
          <w:bCs/>
        </w:rPr>
        <w:t>Threats</w:t>
      </w:r>
      <w:r>
        <w:rPr>
          <w:b/>
          <w:bCs/>
        </w:rPr>
        <w:br/>
      </w:r>
      <w:r w:rsidR="0024056A">
        <w:t>StarMade features no ship break</w:t>
      </w:r>
      <w:r w:rsidR="00E90592">
        <w:t>-</w:t>
      </w:r>
      <w:r w:rsidR="0024056A">
        <w:t>apart, which may be appealing to some, but to most</w:t>
      </w:r>
      <w:r w:rsidR="005B07D8">
        <w:t>,</w:t>
      </w:r>
      <w:r w:rsidR="0024056A">
        <w:t xml:space="preserve"> it looks weird. </w:t>
      </w:r>
      <w:r w:rsidR="007A28D5">
        <w:t xml:space="preserve">Combat isn’t particularly compelling, and scaling to </w:t>
      </w:r>
      <w:r w:rsidR="005028C5">
        <w:t>late game</w:t>
      </w:r>
      <w:r w:rsidR="007A28D5">
        <w:t xml:space="preserve"> is trivial due to the existence of shops around the world.</w:t>
      </w:r>
      <w:r w:rsidR="00B44CA6">
        <w:t xml:space="preserve"> There </w:t>
      </w:r>
      <w:r w:rsidR="006A60ED">
        <w:t xml:space="preserve">are several gameplay loops </w:t>
      </w:r>
      <w:r w:rsidR="005B07D8">
        <w:t>in</w:t>
      </w:r>
      <w:r w:rsidR="006A60ED">
        <w:t xml:space="preserve"> the game, but the primary one is mining, and that gets old fast.</w:t>
      </w:r>
      <w:r w:rsidR="00390BBC">
        <w:t xml:space="preserve"> The lack of active developers </w:t>
      </w:r>
      <w:r w:rsidR="005B07D8">
        <w:t>in</w:t>
      </w:r>
      <w:r w:rsidR="00390BBC">
        <w:t xml:space="preserve"> the game means that issues will not be fixed.</w:t>
      </w:r>
    </w:p>
    <w:p w14:paraId="4A5A9E12" w14:textId="5E96A737" w:rsidR="00170157" w:rsidRDefault="00082C7C" w:rsidP="00947C5D">
      <w:pPr>
        <w:jc w:val="both"/>
      </w:pPr>
      <w:r w:rsidRPr="00082C7C">
        <w:rPr>
          <w:b/>
          <w:bCs/>
        </w:rPr>
        <w:t>Further Research</w:t>
      </w:r>
      <w:r>
        <w:t xml:space="preserve"> </w:t>
      </w:r>
    </w:p>
    <w:p w14:paraId="2AB0A785" w14:textId="6D15F00E" w:rsidR="007C48D1" w:rsidRDefault="00CB1244" w:rsidP="00947C5D">
      <w:pPr>
        <w:jc w:val="both"/>
      </w:pPr>
      <w:r>
        <w:t>A video</w:t>
      </w:r>
      <w:r w:rsidR="002A7367">
        <w:t xml:space="preserve"> made by GMODISM on YouTube </w:t>
      </w:r>
      <w:r w:rsidR="002A7367" w:rsidRPr="002A7367">
        <w:t xml:space="preserve">(GMODISM, 2022) </w:t>
      </w:r>
      <w:r w:rsidR="002A7367">
        <w:t xml:space="preserve">describes the </w:t>
      </w:r>
      <w:r w:rsidR="00C1241C">
        <w:t xml:space="preserve">game has a dedicated fanbase, but </w:t>
      </w:r>
      <w:r w:rsidR="001D7274">
        <w:t>it’s not being maintained, but there are plenty of players waiting around for something to happen.</w:t>
      </w:r>
      <w:r w:rsidR="00407899">
        <w:t xml:space="preserve"> </w:t>
      </w:r>
      <w:r w:rsidR="002A7367">
        <w:t>A</w:t>
      </w:r>
      <w:r w:rsidR="0024624E">
        <w:t xml:space="preserve"> </w:t>
      </w:r>
      <w:r w:rsidR="005B07D8">
        <w:t>R</w:t>
      </w:r>
      <w:r w:rsidR="0024624E">
        <w:t xml:space="preserve">eddit post was </w:t>
      </w:r>
      <w:r w:rsidR="00407899">
        <w:t xml:space="preserve">made by </w:t>
      </w:r>
      <w:r w:rsidR="0024624E">
        <w:t xml:space="preserve">a player </w:t>
      </w:r>
      <w:r w:rsidR="002A7367">
        <w:t>(</w:t>
      </w:r>
      <w:proofErr w:type="spellStart"/>
      <w:r w:rsidR="00407899" w:rsidRPr="00407899">
        <w:t>AsXApproaches</w:t>
      </w:r>
      <w:proofErr w:type="spellEnd"/>
      <w:r w:rsidR="00407899">
        <w:t>, 2024</w:t>
      </w:r>
      <w:r w:rsidR="002A7367">
        <w:t xml:space="preserve">) </w:t>
      </w:r>
      <w:r w:rsidR="0024624E">
        <w:t xml:space="preserve">asking about active servers, with the general response being that the game is </w:t>
      </w:r>
      <w:r w:rsidR="006E0575">
        <w:t>dead, with blame pinned on the new power system.</w:t>
      </w:r>
      <w:r w:rsidR="000D04CB">
        <w:t xml:space="preserve"> One user in a forum (</w:t>
      </w:r>
      <w:proofErr w:type="spellStart"/>
      <w:r w:rsidR="000D04CB" w:rsidRPr="000D04CB">
        <w:t>Dr.</w:t>
      </w:r>
      <w:proofErr w:type="spellEnd"/>
      <w:r w:rsidR="000D04CB" w:rsidRPr="000D04CB">
        <w:t xml:space="preserve"> Whammy</w:t>
      </w:r>
      <w:r w:rsidR="000D04CB">
        <w:t xml:space="preserve">, 2024) commented </w:t>
      </w:r>
      <w:r w:rsidR="007C48D1">
        <w:t xml:space="preserve">about how </w:t>
      </w:r>
      <w:r w:rsidR="00877DA9">
        <w:t xml:space="preserve">StarMade has the greatest capabilities in </w:t>
      </w:r>
      <w:r w:rsidR="005028C5">
        <w:t>its</w:t>
      </w:r>
      <w:r w:rsidR="00877DA9">
        <w:t xml:space="preserve"> niche.</w:t>
      </w:r>
    </w:p>
    <w:p w14:paraId="16758715" w14:textId="140E3CC1" w:rsidR="00E806AD" w:rsidRDefault="00E806AD" w:rsidP="00947C5D">
      <w:pPr>
        <w:jc w:val="both"/>
      </w:pPr>
      <w:r w:rsidRPr="00E806AD">
        <w:t xml:space="preserve">An article posted on </w:t>
      </w:r>
      <w:r w:rsidR="00131AA0">
        <w:t xml:space="preserve">PC Gamer </w:t>
      </w:r>
      <w:r w:rsidRPr="00E806AD">
        <w:t>(</w:t>
      </w:r>
      <w:r w:rsidR="00131AA0">
        <w:t>Christopher Livingston</w:t>
      </w:r>
      <w:r w:rsidRPr="00E806AD">
        <w:t>, 201</w:t>
      </w:r>
      <w:r w:rsidR="00131AA0">
        <w:t>5</w:t>
      </w:r>
      <w:r w:rsidRPr="00E806AD">
        <w:t xml:space="preserve">) </w:t>
      </w:r>
      <w:r w:rsidR="00253989">
        <w:t xml:space="preserve">describes </w:t>
      </w:r>
      <w:r w:rsidR="00571081">
        <w:t xml:space="preserve">StarMade as: </w:t>
      </w:r>
      <w:r w:rsidR="00830C4D" w:rsidRPr="00830C4D">
        <w:t>"Minecraft in space"</w:t>
      </w:r>
      <w:r w:rsidR="00D94AFB">
        <w:t xml:space="preserve"> which </w:t>
      </w:r>
      <w:r w:rsidR="00830C4D" w:rsidRPr="00830C4D">
        <w:t xml:space="preserve">is a bit of a lazy term, but since I am a lazy person, I will use it anyhow. Besides, it's fairly accurate—not in a condescending, eye-rolling kind of way, but in a slightly excited one. Hey, it's Minecraft! In space! In this early access space sandbox, you mine, collect, craft, build, fight, and explore—all within a voxel-based 3D universe that is procedurally generated and </w:t>
      </w:r>
      <w:r w:rsidR="00D94AFB" w:rsidRPr="00830C4D">
        <w:t>appealing</w:t>
      </w:r>
      <w:r w:rsidR="00830C4D" w:rsidRPr="00830C4D">
        <w:t xml:space="preserve"> (Livingston, 2015).</w:t>
      </w:r>
    </w:p>
    <w:p w14:paraId="2D3CDC3A" w14:textId="31B675F3" w:rsidR="00082C7C" w:rsidRPr="00AE7F39" w:rsidRDefault="00082C7C" w:rsidP="00947C5D">
      <w:pPr>
        <w:jc w:val="both"/>
      </w:pPr>
      <w:r w:rsidRPr="00082C7C">
        <w:rPr>
          <w:b/>
          <w:bCs/>
        </w:rPr>
        <w:t>Conclusion</w:t>
      </w:r>
      <w:r>
        <w:br/>
      </w:r>
      <w:r w:rsidR="00B1284E">
        <w:t xml:space="preserve">The </w:t>
      </w:r>
      <w:r w:rsidR="005028C5">
        <w:t>consensus</w:t>
      </w:r>
      <w:r w:rsidR="00B1284E">
        <w:t xml:space="preserve"> with StarMade is that it has lost </w:t>
      </w:r>
      <w:r w:rsidR="005028C5">
        <w:t>favour</w:t>
      </w:r>
      <w:r w:rsidR="00B1284E">
        <w:t xml:space="preserve"> with the </w:t>
      </w:r>
      <w:r w:rsidR="005028C5">
        <w:t>player base</w:t>
      </w:r>
      <w:r w:rsidR="00B1284E">
        <w:t xml:space="preserve"> due to </w:t>
      </w:r>
      <w:r w:rsidR="0097270A">
        <w:t>questionable game design choices, and a lack of maintenance from the developers.</w:t>
      </w:r>
    </w:p>
    <w:p w14:paraId="124068F0" w14:textId="77777777" w:rsidR="00082C7C" w:rsidRDefault="00082C7C" w:rsidP="00947C5D">
      <w:pPr>
        <w:jc w:val="both"/>
        <w:rPr>
          <w:rFonts w:asciiTheme="majorHAnsi" w:eastAsiaTheme="majorEastAsia" w:hAnsiTheme="majorHAnsi" w:cstheme="majorBidi"/>
          <w:i/>
          <w:iCs/>
          <w:color w:val="2F5496" w:themeColor="accent1" w:themeShade="BF"/>
        </w:rPr>
      </w:pPr>
      <w:r>
        <w:br w:type="page"/>
      </w:r>
    </w:p>
    <w:p w14:paraId="3E02F3AF" w14:textId="3EB71F81" w:rsidR="00EB5AD0" w:rsidRDefault="00EB5AD0" w:rsidP="00947C5D">
      <w:pPr>
        <w:pStyle w:val="Heading4"/>
        <w:jc w:val="both"/>
      </w:pPr>
      <w:r w:rsidRPr="00EB5AD0">
        <w:lastRenderedPageBreak/>
        <w:t>StarBase</w:t>
      </w:r>
    </w:p>
    <w:p w14:paraId="5B4A6BE8" w14:textId="77777777" w:rsidR="001316C6" w:rsidRDefault="001316C6" w:rsidP="00947C5D">
      <w:pPr>
        <w:keepNext/>
        <w:jc w:val="both"/>
      </w:pPr>
      <w:r>
        <w:rPr>
          <w:noProof/>
        </w:rPr>
        <w:drawing>
          <wp:inline distT="0" distB="0" distL="0" distR="0" wp14:anchorId="33BB24AB" wp14:editId="797B33EB">
            <wp:extent cx="5731510" cy="3224530"/>
            <wp:effectExtent l="0" t="0" r="2540" b="0"/>
            <wp:docPr id="381618553" name="Picture 3" descr="Starbase Boarding Countermeasures Trailer Released - Niche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base Boarding Countermeasures Trailer Released - Niche Gam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11A873C" w14:textId="2D6C4373" w:rsidR="001316C6" w:rsidRDefault="001316C6" w:rsidP="00947C5D">
      <w:pPr>
        <w:pStyle w:val="Caption"/>
        <w:jc w:val="both"/>
      </w:pPr>
      <w:bookmarkStart w:id="18" w:name="_Toc174618799"/>
      <w:r>
        <w:t xml:space="preserve">Figure </w:t>
      </w:r>
      <w:r>
        <w:fldChar w:fldCharType="begin"/>
      </w:r>
      <w:r>
        <w:instrText xml:space="preserve"> SEQ Figure \* ARABIC </w:instrText>
      </w:r>
      <w:r>
        <w:fldChar w:fldCharType="separate"/>
      </w:r>
      <w:r w:rsidR="00CC7E4C">
        <w:rPr>
          <w:noProof/>
        </w:rPr>
        <w:t>3</w:t>
      </w:r>
      <w:r>
        <w:fldChar w:fldCharType="end"/>
      </w:r>
      <w:r>
        <w:t>: StarBase Gameplay</w:t>
      </w:r>
      <w:bookmarkEnd w:id="18"/>
    </w:p>
    <w:p w14:paraId="7055F961" w14:textId="4FAE1C8C" w:rsidR="00082C7C" w:rsidRPr="003E495C" w:rsidRDefault="00082C7C" w:rsidP="00947C5D">
      <w:pPr>
        <w:jc w:val="both"/>
      </w:pPr>
      <w:r w:rsidRPr="003E0F62">
        <w:rPr>
          <w:b/>
          <w:bCs/>
        </w:rPr>
        <w:t xml:space="preserve">What is </w:t>
      </w:r>
      <w:r w:rsidR="00635230">
        <w:rPr>
          <w:b/>
          <w:bCs/>
        </w:rPr>
        <w:t>‘StarBase’</w:t>
      </w:r>
      <w:r w:rsidRPr="003E0F62">
        <w:rPr>
          <w:b/>
          <w:bCs/>
        </w:rPr>
        <w:t xml:space="preserve"> about?</w:t>
      </w:r>
      <w:r w:rsidR="00947C5D">
        <w:rPr>
          <w:b/>
          <w:bCs/>
        </w:rPr>
        <w:tab/>
      </w:r>
      <w:r>
        <w:br/>
      </w:r>
      <w:r w:rsidR="00EE7E93">
        <w:t xml:space="preserve">StarBase is a space-based MMO where you can build ships, pilot ships, go mining, and </w:t>
      </w:r>
      <w:r w:rsidR="00B36CE0">
        <w:t xml:space="preserve">do </w:t>
      </w:r>
      <w:r w:rsidR="00EE7E93">
        <w:t>various other jobs relating to ships.</w:t>
      </w:r>
    </w:p>
    <w:p w14:paraId="33F8970C" w14:textId="6AB8411C" w:rsidR="00A32B61" w:rsidRDefault="00082C7C" w:rsidP="00947C5D">
      <w:pPr>
        <w:jc w:val="both"/>
      </w:pPr>
      <w:r w:rsidRPr="00541252">
        <w:rPr>
          <w:b/>
          <w:bCs/>
        </w:rPr>
        <w:t>Strengths</w:t>
      </w:r>
      <w:r>
        <w:rPr>
          <w:b/>
          <w:bCs/>
        </w:rPr>
        <w:br/>
      </w:r>
      <w:r w:rsidR="00510D9B">
        <w:t>StarBase features an extremely large single</w:t>
      </w:r>
      <w:r w:rsidR="004662B1">
        <w:t>-</w:t>
      </w:r>
      <w:r w:rsidR="00510D9B">
        <w:t xml:space="preserve">session galaxy set around </w:t>
      </w:r>
      <w:r w:rsidR="00A3113B">
        <w:t xml:space="preserve">a gas giant with a huge, daunting asteroid belt to enter. </w:t>
      </w:r>
      <w:r w:rsidR="005C4E60">
        <w:t>The world feels larger than any of the other games; while it is not technically the largest, it isn’t populated by copy-paste procedural content and has player</w:t>
      </w:r>
      <w:r w:rsidR="00AF7E38">
        <w:t>-built ships and stations scattered throughout the world to keep gameplay fresh.</w:t>
      </w:r>
    </w:p>
    <w:p w14:paraId="6BE5EAC8" w14:textId="77777777" w:rsidR="00A32B61" w:rsidRDefault="00AF7E38" w:rsidP="00947C5D">
      <w:pPr>
        <w:jc w:val="both"/>
      </w:pPr>
      <w:r>
        <w:t>It relies almost exclusively on implicit systems for navigation and IFF and faction affairs, with explicit UI’s reserved for only things that would be hard to manage without.</w:t>
      </w:r>
      <w:r w:rsidR="00B63855">
        <w:t xml:space="preserve"> </w:t>
      </w:r>
    </w:p>
    <w:p w14:paraId="64680C89" w14:textId="77777777" w:rsidR="00A32B61" w:rsidRDefault="00B63855" w:rsidP="00947C5D">
      <w:pPr>
        <w:jc w:val="both"/>
      </w:pPr>
      <w:r>
        <w:t>In terms of visuals, the game is visually stunning and renders huge scenes with – relative – ease.</w:t>
      </w:r>
      <w:r w:rsidR="008B1065">
        <w:t xml:space="preserve"> </w:t>
      </w:r>
    </w:p>
    <w:p w14:paraId="0593D736" w14:textId="52D91739" w:rsidR="00A32B61" w:rsidRDefault="008B1065" w:rsidP="00947C5D">
      <w:pPr>
        <w:jc w:val="both"/>
      </w:pPr>
      <w:r>
        <w:t xml:space="preserve">The game features an extremely simple scripting language called YOLOL, which is relatively simple compared to </w:t>
      </w:r>
      <w:r w:rsidR="0055256F">
        <w:t>its</w:t>
      </w:r>
      <w:r>
        <w:t xml:space="preserve"> competitors. </w:t>
      </w:r>
    </w:p>
    <w:p w14:paraId="2D4CFEBE" w14:textId="219E927C" w:rsidR="00082C7C" w:rsidRDefault="008B1065" w:rsidP="00947C5D">
      <w:pPr>
        <w:jc w:val="both"/>
      </w:pPr>
      <w:r>
        <w:t xml:space="preserve">Ships and shipbuilding are extremely high fidelity, breaking away from the standard “block placement” and leaning more into a </w:t>
      </w:r>
      <w:r w:rsidR="002042A0">
        <w:t>varying size placement system with variability down to float (possibly double?) precision. Ships must be constructed out of beams first, and then plates and components attached, wired</w:t>
      </w:r>
      <w:r w:rsidR="00740995">
        <w:t>,</w:t>
      </w:r>
      <w:r w:rsidR="002042A0">
        <w:t xml:space="preserve"> and piped together, and finally</w:t>
      </w:r>
      <w:r w:rsidR="00002B87">
        <w:t>,</w:t>
      </w:r>
      <w:r w:rsidR="002042A0">
        <w:t xml:space="preserve"> </w:t>
      </w:r>
      <w:r w:rsidR="0057359E">
        <w:t>the variables must be set up to get everything to interact.</w:t>
      </w:r>
    </w:p>
    <w:p w14:paraId="74F9D622" w14:textId="41B3EF2C" w:rsidR="00A32B61" w:rsidRDefault="00A32B61" w:rsidP="00947C5D">
      <w:pPr>
        <w:jc w:val="both"/>
      </w:pPr>
      <w:r>
        <w:t xml:space="preserve">Destruction of ships is </w:t>
      </w:r>
      <w:r w:rsidR="00691250">
        <w:t xml:space="preserve">high fidelity, too. </w:t>
      </w:r>
      <w:r w:rsidR="00A071A9">
        <w:t>Depending on the type of damage taken, blocks can either be detached from each other, “shatter” into multiple pieces, or have chunks blown out of th</w:t>
      </w:r>
      <w:r w:rsidR="008A03B2">
        <w:t>em, rendering as voxel holes.</w:t>
      </w:r>
    </w:p>
    <w:p w14:paraId="0C633030" w14:textId="3CF4442D" w:rsidR="009A2AE8" w:rsidRDefault="00082C7C" w:rsidP="00947C5D">
      <w:pPr>
        <w:jc w:val="both"/>
      </w:pPr>
      <w:r w:rsidRPr="00541252">
        <w:rPr>
          <w:b/>
          <w:bCs/>
        </w:rPr>
        <w:t>Weaknesses</w:t>
      </w:r>
      <w:r>
        <w:rPr>
          <w:b/>
          <w:bCs/>
        </w:rPr>
        <w:br/>
      </w:r>
      <w:r w:rsidR="00687F22">
        <w:t xml:space="preserve">Being </w:t>
      </w:r>
      <w:r w:rsidR="0055256F">
        <w:t>an</w:t>
      </w:r>
      <w:r w:rsidR="00687F22">
        <w:t xml:space="preserve"> MMO, StarBase relies on player interactions for </w:t>
      </w:r>
      <w:r w:rsidR="00CF04F5">
        <w:t>most of</w:t>
      </w:r>
      <w:r w:rsidR="00687F22">
        <w:t xml:space="preserve"> </w:t>
      </w:r>
      <w:r w:rsidR="0055256F">
        <w:t>its</w:t>
      </w:r>
      <w:r w:rsidR="00687F22">
        <w:t xml:space="preserve"> </w:t>
      </w:r>
      <w:r w:rsidR="00AE3EE1">
        <w:t>content and</w:t>
      </w:r>
      <w:r w:rsidR="00687F22">
        <w:t xml:space="preserve"> suffers as a result if it doesn’t have a </w:t>
      </w:r>
      <w:r w:rsidR="0055256F">
        <w:t>player base</w:t>
      </w:r>
      <w:r w:rsidR="00687F22">
        <w:t xml:space="preserve"> to build on. </w:t>
      </w:r>
    </w:p>
    <w:p w14:paraId="29E8B9CC" w14:textId="48B5E8D6" w:rsidR="009A2AE8" w:rsidRDefault="00B63855" w:rsidP="00947C5D">
      <w:pPr>
        <w:jc w:val="both"/>
      </w:pPr>
      <w:r>
        <w:lastRenderedPageBreak/>
        <w:t xml:space="preserve">The graphical fidelity demands </w:t>
      </w:r>
      <w:r w:rsidR="00D4582C">
        <w:t xml:space="preserve">a rather powerful system as a baseline, although it scales </w:t>
      </w:r>
      <w:r w:rsidR="0055256F">
        <w:t>well</w:t>
      </w:r>
      <w:r w:rsidR="00D4582C">
        <w:t xml:space="preserve">. </w:t>
      </w:r>
    </w:p>
    <w:p w14:paraId="7A94887D" w14:textId="237CA9C1" w:rsidR="009A2AE8" w:rsidRDefault="00D4582C" w:rsidP="00947C5D">
      <w:pPr>
        <w:jc w:val="both"/>
      </w:pPr>
      <w:r>
        <w:t xml:space="preserve">Implicit systems hurt in a lot of ways, such as being completely unable to navigate without a </w:t>
      </w:r>
      <w:r w:rsidR="00DD3DB7">
        <w:t xml:space="preserve">navigation computer running a script that links into an existing </w:t>
      </w:r>
      <w:r w:rsidR="0055256F">
        <w:t>player-built</w:t>
      </w:r>
      <w:r w:rsidR="00DD3DB7">
        <w:t xml:space="preserve"> navigation system. </w:t>
      </w:r>
    </w:p>
    <w:p w14:paraId="038D4809" w14:textId="5B665B10" w:rsidR="00082C7C" w:rsidRDefault="009A2AE8" w:rsidP="00947C5D">
      <w:pPr>
        <w:jc w:val="both"/>
      </w:pPr>
      <w:r>
        <w:t>T</w:t>
      </w:r>
      <w:r w:rsidR="003D1CBD">
        <w:t xml:space="preserve">here are no dedicated AI turret systems, and while AI systems can be shoehorned with </w:t>
      </w:r>
      <w:r w:rsidR="008B1065">
        <w:t>various detection equipment</w:t>
      </w:r>
      <w:r w:rsidR="0057359E">
        <w:t xml:space="preserve">, it’s generally inferior to player aim, which presents an issue where solo players are completely unable to thrive, and any kind of </w:t>
      </w:r>
      <w:r w:rsidR="0055256F">
        <w:t>large-scale</w:t>
      </w:r>
      <w:r w:rsidR="0057359E">
        <w:t xml:space="preserve"> combat requires multiple players working together</w:t>
      </w:r>
      <w:r w:rsidR="00E04639">
        <w:t>, per ship.</w:t>
      </w:r>
    </w:p>
    <w:p w14:paraId="1EDC90D9" w14:textId="14DD9390" w:rsidR="00E04639" w:rsidRDefault="00E04639" w:rsidP="00947C5D">
      <w:pPr>
        <w:jc w:val="both"/>
      </w:pPr>
      <w:r>
        <w:t>Additionally,</w:t>
      </w:r>
      <w:r w:rsidR="00FB49A2">
        <w:t xml:space="preserve"> the</w:t>
      </w:r>
      <w:r>
        <w:t xml:space="preserve"> building is extremely difficult to get into, with so many details to remember, and certain systems not making much sense.</w:t>
      </w:r>
    </w:p>
    <w:p w14:paraId="489AE1FE" w14:textId="7075C940" w:rsidR="00702AAD" w:rsidRDefault="00702AAD" w:rsidP="00947C5D">
      <w:pPr>
        <w:jc w:val="both"/>
      </w:pPr>
      <w:r>
        <w:t xml:space="preserve">To try and mitigate this, there is an easy build mode, that </w:t>
      </w:r>
      <w:r w:rsidR="0023644D">
        <w:t xml:space="preserve">essentially works by snapping together prefabs of many components like </w:t>
      </w:r>
      <w:r w:rsidR="0055256F">
        <w:t>Lego</w:t>
      </w:r>
      <w:r w:rsidR="0023644D">
        <w:t xml:space="preserve">, however, this has the drawback of being unable to work on ships that have been modified outside of </w:t>
      </w:r>
      <w:r w:rsidR="00E4713D">
        <w:t xml:space="preserve">the easy ship </w:t>
      </w:r>
      <w:r w:rsidR="0055256F">
        <w:t>builder and</w:t>
      </w:r>
      <w:r w:rsidR="00FD0566">
        <w:t xml:space="preserve"> is generally much less efficient than just building the ships yourself.</w:t>
      </w:r>
    </w:p>
    <w:p w14:paraId="61386EF7" w14:textId="14E6389F" w:rsidR="008A03B2" w:rsidRDefault="008A03B2" w:rsidP="00947C5D">
      <w:pPr>
        <w:jc w:val="both"/>
      </w:pPr>
      <w:r>
        <w:t xml:space="preserve">Debugging and fixing issues with your ship is a pain, and very difficult to understand for new players. </w:t>
      </w:r>
    </w:p>
    <w:p w14:paraId="0AB8A1C2" w14:textId="4C7538D5" w:rsidR="008A03B2" w:rsidRDefault="00744620" w:rsidP="00947C5D">
      <w:pPr>
        <w:jc w:val="both"/>
      </w:pPr>
      <w:r>
        <w:t xml:space="preserve">As of now, the game has only recently re-entered development after being on hiatus due to </w:t>
      </w:r>
      <w:r w:rsidR="00AD3F2E">
        <w:t>a lack of funding, meaning ther</w:t>
      </w:r>
      <w:r w:rsidR="006E6EC8">
        <w:t>e are a few long</w:t>
      </w:r>
      <w:r w:rsidR="00CD3391">
        <w:t>-</w:t>
      </w:r>
      <w:r w:rsidR="006E6EC8">
        <w:t>standing bugs that need to be worked out.</w:t>
      </w:r>
    </w:p>
    <w:p w14:paraId="67799AA0" w14:textId="12843888" w:rsidR="0068104B" w:rsidRDefault="0068104B" w:rsidP="00947C5D">
      <w:pPr>
        <w:jc w:val="both"/>
      </w:pPr>
      <w:r>
        <w:t>Everything in the game is painfully slow and grindy.</w:t>
      </w:r>
    </w:p>
    <w:p w14:paraId="5A5B0EAD" w14:textId="77777777" w:rsidR="00C279DB" w:rsidRDefault="00082C7C" w:rsidP="00947C5D">
      <w:pPr>
        <w:jc w:val="both"/>
      </w:pPr>
      <w:r w:rsidRPr="00541252">
        <w:rPr>
          <w:b/>
          <w:bCs/>
        </w:rPr>
        <w:t>Opportunities</w:t>
      </w:r>
      <w:r>
        <w:rPr>
          <w:b/>
          <w:bCs/>
        </w:rPr>
        <w:br/>
      </w:r>
      <w:r w:rsidR="006E6EC8">
        <w:t xml:space="preserve">The game could benefit from some more explicit systems. As of now, there is a map view being worked on in the public test branch, </w:t>
      </w:r>
      <w:r w:rsidR="00891428">
        <w:t xml:space="preserve">which is a good step in the right direction. </w:t>
      </w:r>
    </w:p>
    <w:p w14:paraId="7F133664" w14:textId="48FF4DE0" w:rsidR="00082C7C" w:rsidRPr="00BA0E6A" w:rsidRDefault="00132190" w:rsidP="00947C5D">
      <w:pPr>
        <w:jc w:val="both"/>
        <w:rPr>
          <w:b/>
          <w:bCs/>
          <w:color w:val="538135" w:themeColor="accent6" w:themeShade="BF"/>
        </w:rPr>
      </w:pPr>
      <w:r>
        <w:t xml:space="preserve">Adding in NPC interactions to build up a </w:t>
      </w:r>
      <w:r w:rsidR="0055256F">
        <w:t>player base</w:t>
      </w:r>
      <w:r>
        <w:t xml:space="preserve"> </w:t>
      </w:r>
      <w:r w:rsidR="00C279DB">
        <w:t xml:space="preserve">before throwing everyone together may help get the game on </w:t>
      </w:r>
      <w:r w:rsidR="0055256F">
        <w:t>its</w:t>
      </w:r>
      <w:r w:rsidR="00C279DB">
        <w:t xml:space="preserve"> feet.</w:t>
      </w:r>
    </w:p>
    <w:p w14:paraId="1F1A9536" w14:textId="1F0384E7" w:rsidR="00082C7C" w:rsidRDefault="00082C7C" w:rsidP="00947C5D">
      <w:pPr>
        <w:jc w:val="both"/>
      </w:pPr>
      <w:r w:rsidRPr="00541252">
        <w:rPr>
          <w:b/>
          <w:bCs/>
        </w:rPr>
        <w:t>Threats</w:t>
      </w:r>
      <w:r>
        <w:rPr>
          <w:b/>
          <w:bCs/>
        </w:rPr>
        <w:br/>
      </w:r>
      <w:r w:rsidR="006E4135">
        <w:t xml:space="preserve">Being </w:t>
      </w:r>
      <w:r w:rsidR="0055256F">
        <w:t>an</w:t>
      </w:r>
      <w:r w:rsidR="006E4135">
        <w:t xml:space="preserve"> MMO, there is no way to play StarBase in a single</w:t>
      </w:r>
      <w:r w:rsidR="002000EA">
        <w:t>-</w:t>
      </w:r>
      <w:r w:rsidR="006E4135">
        <w:t xml:space="preserve">player instance or on a private server. In the TOS, they go as far as to say that you may be banned for tampering with your client to attempt to do such things. </w:t>
      </w:r>
      <w:r w:rsidR="000C43E3">
        <w:t xml:space="preserve">As such, even </w:t>
      </w:r>
      <w:r w:rsidR="002871A7">
        <w:t xml:space="preserve">when you are alone in the void, you </w:t>
      </w:r>
      <w:r w:rsidR="0055256F">
        <w:t>must</w:t>
      </w:r>
      <w:r w:rsidR="002871A7">
        <w:t xml:space="preserve"> be </w:t>
      </w:r>
      <w:r w:rsidR="0055256F">
        <w:t>always connected to the server</w:t>
      </w:r>
      <w:r w:rsidR="002871A7">
        <w:t>. Even when you’re designing a ship, and you are placed in a pocket universe hosted on your computer</w:t>
      </w:r>
      <w:r w:rsidR="00370A8D">
        <w:t xml:space="preserve">, you are forced to connect to the server. If someone misbehaves enough to warrant a ban, rather than being handled on a </w:t>
      </w:r>
      <w:r w:rsidR="0055256F">
        <w:t>server-by-server</w:t>
      </w:r>
      <w:r w:rsidR="00370A8D">
        <w:t xml:space="preserve"> basis like in other games, that individual is completely barred from enjoying the game in the slightest.</w:t>
      </w:r>
    </w:p>
    <w:p w14:paraId="5A719688" w14:textId="41ECE406" w:rsidR="00050586" w:rsidRDefault="007068DC" w:rsidP="00947C5D">
      <w:pPr>
        <w:jc w:val="both"/>
      </w:pPr>
      <w:r>
        <w:t xml:space="preserve">The building system is very intimidating for most players, and players who buy the game for the building may refund it when finding out just how complex it is. </w:t>
      </w:r>
    </w:p>
    <w:p w14:paraId="55204D63" w14:textId="39A86E52" w:rsidR="001F13DB" w:rsidRDefault="001F13DB" w:rsidP="00947C5D">
      <w:pPr>
        <w:jc w:val="both"/>
      </w:pPr>
      <w:r>
        <w:t>The game lacks any kind of NPC interaction, which may be a turn</w:t>
      </w:r>
      <w:r w:rsidR="00D04BFE">
        <w:t>-</w:t>
      </w:r>
      <w:r>
        <w:t>off for some players</w:t>
      </w:r>
      <w:r w:rsidR="00FB5D41">
        <w:t>, especially given that there aren’t nearly enough players to make up the numbers right now.</w:t>
      </w:r>
    </w:p>
    <w:p w14:paraId="052274B8" w14:textId="21B411DE" w:rsidR="00FB5D41" w:rsidRDefault="00F71182" w:rsidP="00947C5D">
      <w:pPr>
        <w:jc w:val="both"/>
      </w:pPr>
      <w:r>
        <w:t xml:space="preserve">There is </w:t>
      </w:r>
      <w:r w:rsidR="00F951B1">
        <w:t>nothing</w:t>
      </w:r>
      <w:r>
        <w:t xml:space="preserve"> to stop players from “seal clubbing” new players right out of the gate.</w:t>
      </w:r>
    </w:p>
    <w:p w14:paraId="446CC564" w14:textId="77777777" w:rsidR="00CF04F5" w:rsidRDefault="00CF04F5" w:rsidP="00947C5D">
      <w:pPr>
        <w:jc w:val="both"/>
        <w:rPr>
          <w:b/>
          <w:bCs/>
        </w:rPr>
      </w:pPr>
    </w:p>
    <w:p w14:paraId="31CA4DF7" w14:textId="1B32B418" w:rsidR="00491D5B" w:rsidRDefault="00082C7C" w:rsidP="00947C5D">
      <w:pPr>
        <w:jc w:val="both"/>
      </w:pPr>
      <w:r w:rsidRPr="00082C7C">
        <w:rPr>
          <w:b/>
          <w:bCs/>
        </w:rPr>
        <w:t>Further Research</w:t>
      </w:r>
      <w:r>
        <w:t xml:space="preserve"> </w:t>
      </w:r>
      <w:r w:rsidR="00947C5D">
        <w:tab/>
      </w:r>
      <w:r>
        <w:br/>
      </w:r>
      <w:r w:rsidR="00F96185">
        <w:t>Steam user Gus (Gus, 2024) talks abou</w:t>
      </w:r>
      <w:r w:rsidR="00E17334">
        <w:t>t how the builder has huge strengths</w:t>
      </w:r>
      <w:r w:rsidR="00F3005C">
        <w:t xml:space="preserve">, but he was unable to stay engaged due to the lack of a </w:t>
      </w:r>
      <w:r w:rsidR="0055256F">
        <w:t>player base</w:t>
      </w:r>
      <w:r w:rsidR="00F3005C">
        <w:t xml:space="preserve"> and developer support.</w:t>
      </w:r>
      <w:r w:rsidR="003375F9">
        <w:t xml:space="preserve"> A </w:t>
      </w:r>
      <w:r w:rsidR="00D04BFE">
        <w:t>R</w:t>
      </w:r>
      <w:r w:rsidR="003375F9">
        <w:t xml:space="preserve">eddit post </w:t>
      </w:r>
      <w:r w:rsidR="00E802CF">
        <w:t>(</w:t>
      </w:r>
      <w:r w:rsidR="00E802CF" w:rsidRPr="00E802CF">
        <w:t>ataraxic89</w:t>
      </w:r>
      <w:r w:rsidR="00E802CF">
        <w:t xml:space="preserve">, 2021) has </w:t>
      </w:r>
      <w:r w:rsidR="00E802CF">
        <w:lastRenderedPageBreak/>
        <w:t>a</w:t>
      </w:r>
      <w:r w:rsidR="00491D5B">
        <w:t xml:space="preserve"> comment on a thread </w:t>
      </w:r>
      <w:r w:rsidR="00DA55C4">
        <w:t xml:space="preserve">that </w:t>
      </w:r>
      <w:r w:rsidR="007B0C97">
        <w:t>also talks about unfinished features, issue</w:t>
      </w:r>
      <w:r w:rsidR="00DA55C4">
        <w:t>s</w:t>
      </w:r>
      <w:r w:rsidR="007B0C97">
        <w:t xml:space="preserve"> with the easy build mode, and poor player retention.</w:t>
      </w:r>
    </w:p>
    <w:p w14:paraId="398610E2" w14:textId="3C90C599" w:rsidR="007911CF" w:rsidRDefault="00131AA0" w:rsidP="00947C5D">
      <w:pPr>
        <w:jc w:val="both"/>
      </w:pPr>
      <w:r w:rsidRPr="00131AA0">
        <w:t xml:space="preserve">An article posted on </w:t>
      </w:r>
      <w:r w:rsidR="00B96007">
        <w:t>Rock Paper Shotgun</w:t>
      </w:r>
      <w:r w:rsidRPr="00131AA0">
        <w:t xml:space="preserve"> (</w:t>
      </w:r>
      <w:r w:rsidR="00B96007">
        <w:t>Craig Peterson</w:t>
      </w:r>
      <w:r w:rsidRPr="00131AA0">
        <w:t xml:space="preserve">, </w:t>
      </w:r>
      <w:r w:rsidR="00B96007">
        <w:t>2021</w:t>
      </w:r>
      <w:r w:rsidRPr="00131AA0">
        <w:t xml:space="preserve">) </w:t>
      </w:r>
      <w:r w:rsidR="00B96007">
        <w:t xml:space="preserve">describes StarBase as: </w:t>
      </w:r>
      <w:r w:rsidR="00A96B01" w:rsidRPr="00A96B01">
        <w:t>You start on a station in the orbit of a planet with the other players (it is multiplayer, and claims to be a single, persistent universe), and StarBase looks like one of those games you could lazily suggest throws everything but the kitchen sink at the player. However, after seeing the asset browser in the most recent trailer, I think it might even have one of those in there, too. You can code. CODE! It's very much a game where you need your big space brain engaged to make things happen (Pearson, 2021).</w:t>
      </w:r>
    </w:p>
    <w:p w14:paraId="379D7488" w14:textId="0333B0A6" w:rsidR="00082C7C" w:rsidRPr="00AE7F39" w:rsidRDefault="00082C7C" w:rsidP="00947C5D">
      <w:pPr>
        <w:jc w:val="both"/>
      </w:pPr>
      <w:r w:rsidRPr="00082C7C">
        <w:rPr>
          <w:b/>
          <w:bCs/>
        </w:rPr>
        <w:t>Conclusion</w:t>
      </w:r>
      <w:r>
        <w:br/>
      </w:r>
      <w:r w:rsidR="00632B77">
        <w:t xml:space="preserve">At the moment, StarBase doesn’t have an active </w:t>
      </w:r>
      <w:r w:rsidR="0055256F">
        <w:t>player base</w:t>
      </w:r>
      <w:r w:rsidR="00632B77">
        <w:t>, which for a</w:t>
      </w:r>
      <w:r w:rsidR="00DA55C4">
        <w:t>n</w:t>
      </w:r>
      <w:r w:rsidR="00632B77">
        <w:t xml:space="preserve"> MMO means 90% of </w:t>
      </w:r>
      <w:r w:rsidR="0055256F">
        <w:t>its</w:t>
      </w:r>
      <w:r w:rsidR="00632B77">
        <w:t xml:space="preserve"> engagement. It’s also not in the best technical state, and </w:t>
      </w:r>
      <w:r w:rsidR="00293BC4">
        <w:t>development is going very slowly.</w:t>
      </w:r>
    </w:p>
    <w:p w14:paraId="66F80E46" w14:textId="77777777" w:rsidR="00082C7C" w:rsidRDefault="00082C7C" w:rsidP="00947C5D">
      <w:pPr>
        <w:jc w:val="both"/>
        <w:rPr>
          <w:rFonts w:asciiTheme="majorHAnsi" w:eastAsiaTheme="majorEastAsia" w:hAnsiTheme="majorHAnsi" w:cstheme="majorBidi"/>
          <w:i/>
          <w:iCs/>
          <w:color w:val="2F5496" w:themeColor="accent1" w:themeShade="BF"/>
        </w:rPr>
      </w:pPr>
      <w:r>
        <w:br w:type="page"/>
      </w:r>
    </w:p>
    <w:p w14:paraId="66CB6F12" w14:textId="22385A97" w:rsidR="00EB5AD0" w:rsidRDefault="00EB5AD0" w:rsidP="00947C5D">
      <w:pPr>
        <w:pStyle w:val="Heading4"/>
        <w:jc w:val="both"/>
      </w:pPr>
      <w:r w:rsidRPr="00EB5AD0">
        <w:lastRenderedPageBreak/>
        <w:t>From the Depths</w:t>
      </w:r>
    </w:p>
    <w:p w14:paraId="7C05D808" w14:textId="77777777" w:rsidR="0098435C" w:rsidRDefault="0098435C" w:rsidP="00947C5D">
      <w:pPr>
        <w:keepNext/>
        <w:jc w:val="both"/>
      </w:pPr>
      <w:r>
        <w:rPr>
          <w:noProof/>
        </w:rPr>
        <w:drawing>
          <wp:inline distT="0" distB="0" distL="0" distR="0" wp14:anchorId="28270B4C" wp14:editId="7382F06A">
            <wp:extent cx="5731510" cy="3224530"/>
            <wp:effectExtent l="0" t="0" r="2540" b="0"/>
            <wp:docPr id="2118047160" name="Picture 4" descr="My friend's &quot;Spaceship&quot; : r/FromThe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 friend's &quot;Spaceship&quot; : r/FromTheDepth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73D9263" w14:textId="0C783F7C" w:rsidR="0098435C" w:rsidRDefault="0098435C" w:rsidP="00947C5D">
      <w:pPr>
        <w:pStyle w:val="Caption"/>
        <w:jc w:val="both"/>
      </w:pPr>
      <w:bookmarkStart w:id="19" w:name="_Toc174618800"/>
      <w:r>
        <w:t xml:space="preserve">Figure </w:t>
      </w:r>
      <w:r>
        <w:fldChar w:fldCharType="begin"/>
      </w:r>
      <w:r>
        <w:instrText xml:space="preserve"> SEQ Figure \* ARABIC </w:instrText>
      </w:r>
      <w:r>
        <w:fldChar w:fldCharType="separate"/>
      </w:r>
      <w:r w:rsidR="00CC7E4C">
        <w:rPr>
          <w:noProof/>
        </w:rPr>
        <w:t>4</w:t>
      </w:r>
      <w:r>
        <w:fldChar w:fldCharType="end"/>
      </w:r>
      <w:r>
        <w:t xml:space="preserve">: From </w:t>
      </w:r>
      <w:r w:rsidR="00AE3EE1">
        <w:t>the</w:t>
      </w:r>
      <w:r>
        <w:t xml:space="preserve"> Depths Gameplay</w:t>
      </w:r>
      <w:bookmarkEnd w:id="19"/>
    </w:p>
    <w:p w14:paraId="1B55579E" w14:textId="3B3FEBA1" w:rsidR="00082C7C" w:rsidRPr="003E495C" w:rsidRDefault="00082C7C" w:rsidP="00947C5D">
      <w:pPr>
        <w:jc w:val="both"/>
      </w:pPr>
      <w:r w:rsidRPr="003E0F62">
        <w:rPr>
          <w:b/>
          <w:bCs/>
        </w:rPr>
        <w:t xml:space="preserve">What is </w:t>
      </w:r>
      <w:r w:rsidR="00635230">
        <w:rPr>
          <w:b/>
          <w:bCs/>
        </w:rPr>
        <w:t>‘From the Depths’</w:t>
      </w:r>
      <w:r w:rsidRPr="003E0F62">
        <w:rPr>
          <w:b/>
          <w:bCs/>
        </w:rPr>
        <w:t xml:space="preserve"> about?</w:t>
      </w:r>
      <w:r w:rsidR="00947C5D">
        <w:rPr>
          <w:b/>
          <w:bCs/>
        </w:rPr>
        <w:tab/>
      </w:r>
      <w:r>
        <w:br/>
      </w:r>
      <w:r w:rsidR="00293BC4">
        <w:t xml:space="preserve">From the Depths </w:t>
      </w:r>
      <w:r w:rsidR="00FE010D">
        <w:t>is a craft</w:t>
      </w:r>
      <w:r w:rsidR="00C3158A">
        <w:t>-</w:t>
      </w:r>
      <w:r w:rsidR="00FE010D">
        <w:t xml:space="preserve">building game where you can build battleships, aircraft, subs, and all sorts of other combat vehicles. It has a heavy emphasis on </w:t>
      </w:r>
      <w:r w:rsidR="0059300A">
        <w:t>combat, and unlike the other games, takes place primarily on the surface of a planet with a small amount of space content. It features a similar build system to other games but with radically different controls, and by far the most complex block</w:t>
      </w:r>
      <w:r w:rsidR="00C3158A">
        <w:t>-</w:t>
      </w:r>
      <w:r w:rsidR="0059300A">
        <w:t>to</w:t>
      </w:r>
      <w:r w:rsidR="00C3158A">
        <w:t>-</w:t>
      </w:r>
      <w:r w:rsidR="0059300A">
        <w:t>block interaction.</w:t>
      </w:r>
    </w:p>
    <w:p w14:paraId="74F29B89" w14:textId="6006F4D1" w:rsidR="00116557" w:rsidRDefault="00082C7C" w:rsidP="00947C5D">
      <w:pPr>
        <w:jc w:val="both"/>
      </w:pPr>
      <w:r w:rsidRPr="00541252">
        <w:rPr>
          <w:b/>
          <w:bCs/>
        </w:rPr>
        <w:t>Strengths</w:t>
      </w:r>
      <w:r>
        <w:rPr>
          <w:b/>
          <w:bCs/>
        </w:rPr>
        <w:br/>
      </w:r>
      <w:r w:rsidR="00116557">
        <w:t>There is endless tuning you can do to your craft to bring the maximum performance out of it.</w:t>
      </w:r>
    </w:p>
    <w:p w14:paraId="5F0A544A" w14:textId="0B1463F4" w:rsidR="00116557" w:rsidRDefault="00116557" w:rsidP="00947C5D">
      <w:pPr>
        <w:jc w:val="both"/>
      </w:pPr>
      <w:r>
        <w:t>The skill ceiling is very high.</w:t>
      </w:r>
    </w:p>
    <w:p w14:paraId="6844A9C9" w14:textId="014300A5" w:rsidR="00116557" w:rsidRDefault="00116557" w:rsidP="00947C5D">
      <w:pPr>
        <w:jc w:val="both"/>
      </w:pPr>
      <w:r>
        <w:t xml:space="preserve">Build freedom is </w:t>
      </w:r>
      <w:r w:rsidR="005B4BA2">
        <w:t>very good – with the use of the standard block palette and mimic blocks, you can aesthetically make just about anything.</w:t>
      </w:r>
    </w:p>
    <w:p w14:paraId="78620BDB" w14:textId="561F84B1" w:rsidR="005B4BA2" w:rsidRDefault="00A41060" w:rsidP="00947C5D">
      <w:pPr>
        <w:jc w:val="both"/>
      </w:pPr>
      <w:r>
        <w:t xml:space="preserve">Unlike most of the other games, From the Depths has a very honed campaign and a very clear goal to the game. </w:t>
      </w:r>
    </w:p>
    <w:p w14:paraId="0B689483" w14:textId="6F53AC8F" w:rsidR="002F6157" w:rsidRDefault="002F6157" w:rsidP="00947C5D">
      <w:pPr>
        <w:jc w:val="both"/>
      </w:pPr>
      <w:r>
        <w:t>There is a huge weapon variety, and it is compounded by the ability to change the weapons characteristics based on how you build them.</w:t>
      </w:r>
    </w:p>
    <w:p w14:paraId="6D68F989" w14:textId="58CE3023" w:rsidR="00572189" w:rsidRDefault="00572189" w:rsidP="00947C5D">
      <w:pPr>
        <w:jc w:val="both"/>
      </w:pPr>
      <w:r>
        <w:t xml:space="preserve">The campaign </w:t>
      </w:r>
      <w:r w:rsidR="008604EA">
        <w:t>is a</w:t>
      </w:r>
      <w:r w:rsidR="00DA3379">
        <w:t>n</w:t>
      </w:r>
      <w:r w:rsidR="008604EA">
        <w:t xml:space="preserve"> RTS in disguise – once you’ve designed and built your ships, they become units for you to command against the enemy’s units.</w:t>
      </w:r>
    </w:p>
    <w:p w14:paraId="4270186A" w14:textId="7CF0E276" w:rsidR="00082C7C" w:rsidRDefault="00082C7C" w:rsidP="00947C5D">
      <w:pPr>
        <w:jc w:val="both"/>
      </w:pPr>
      <w:r w:rsidRPr="00541252">
        <w:rPr>
          <w:b/>
          <w:bCs/>
        </w:rPr>
        <w:t>Weaknesses</w:t>
      </w:r>
      <w:r>
        <w:rPr>
          <w:b/>
          <w:bCs/>
        </w:rPr>
        <w:br/>
      </w:r>
      <w:r w:rsidR="000D5DA9">
        <w:t>From the Depths has a high</w:t>
      </w:r>
      <w:r w:rsidR="006704A6">
        <w:t>-</w:t>
      </w:r>
      <w:r w:rsidR="000D5DA9">
        <w:t xml:space="preserve">skill floor, with </w:t>
      </w:r>
      <w:r w:rsidR="00AE3EE1">
        <w:t>unhelpful</w:t>
      </w:r>
      <w:r w:rsidR="00E3262F">
        <w:t xml:space="preserve"> built</w:t>
      </w:r>
      <w:r w:rsidR="00EA2278">
        <w:t>-</w:t>
      </w:r>
      <w:r w:rsidR="00E3262F">
        <w:t xml:space="preserve">in tutorials, </w:t>
      </w:r>
      <w:r w:rsidR="002F6157">
        <w:t xml:space="preserve">complex controls, and </w:t>
      </w:r>
      <w:r w:rsidR="006F12B7">
        <w:t xml:space="preserve">very complex block interactions that can easily turn away most players picking up the game. </w:t>
      </w:r>
    </w:p>
    <w:p w14:paraId="491A9310" w14:textId="402CC9F8" w:rsidR="006F12B7" w:rsidRDefault="007D6931" w:rsidP="00947C5D">
      <w:pPr>
        <w:jc w:val="both"/>
      </w:pPr>
      <w:r>
        <w:t>Damage visuals vs damage can sometimes feel underwhelming – there could be a huge explosion, but nothing gets destroyed.</w:t>
      </w:r>
    </w:p>
    <w:p w14:paraId="5650F9FD" w14:textId="0AC828A7" w:rsidR="00082C7C" w:rsidRDefault="00082C7C" w:rsidP="00947C5D">
      <w:pPr>
        <w:jc w:val="both"/>
      </w:pPr>
      <w:r w:rsidRPr="00541252">
        <w:rPr>
          <w:b/>
          <w:bCs/>
        </w:rPr>
        <w:lastRenderedPageBreak/>
        <w:t>Opportunities</w:t>
      </w:r>
      <w:r>
        <w:rPr>
          <w:b/>
          <w:bCs/>
        </w:rPr>
        <w:br/>
      </w:r>
      <w:r w:rsidR="007D6931">
        <w:t xml:space="preserve">From the Depths would benefit greatly from “survival multiplayer PVP” game mode. This would </w:t>
      </w:r>
      <w:r w:rsidR="00AE3EE1">
        <w:t>open</w:t>
      </w:r>
      <w:r w:rsidR="007D6931">
        <w:t xml:space="preserve"> the game to a new niche of players.</w:t>
      </w:r>
    </w:p>
    <w:p w14:paraId="63E5D335" w14:textId="58853393" w:rsidR="007D6931" w:rsidRPr="00BA0E6A" w:rsidRDefault="007D6931" w:rsidP="00947C5D">
      <w:pPr>
        <w:jc w:val="both"/>
        <w:rPr>
          <w:b/>
          <w:bCs/>
          <w:color w:val="538135" w:themeColor="accent6" w:themeShade="BF"/>
        </w:rPr>
      </w:pPr>
      <w:r>
        <w:t xml:space="preserve">It would benefit largely from enhanced, more </w:t>
      </w:r>
      <w:r w:rsidR="00AE3EE1">
        <w:t>hands-on</w:t>
      </w:r>
      <w:r>
        <w:t xml:space="preserve"> tutorials, rather than “place block here” and “place block there”.</w:t>
      </w:r>
    </w:p>
    <w:p w14:paraId="5C33D58E" w14:textId="525BE2A9" w:rsidR="00082C7C" w:rsidRDefault="00082C7C" w:rsidP="00947C5D">
      <w:pPr>
        <w:jc w:val="both"/>
        <w:rPr>
          <w:color w:val="538135" w:themeColor="accent6" w:themeShade="BF"/>
        </w:rPr>
      </w:pPr>
      <w:r w:rsidRPr="00541252">
        <w:rPr>
          <w:b/>
          <w:bCs/>
        </w:rPr>
        <w:t>Threats</w:t>
      </w:r>
      <w:r>
        <w:rPr>
          <w:b/>
          <w:bCs/>
        </w:rPr>
        <w:br/>
      </w:r>
      <w:r w:rsidR="00644DB6">
        <w:t xml:space="preserve">From the Depths entirely lacks a “survival multiplayer PVP” mode. There is </w:t>
      </w:r>
      <w:r w:rsidR="008466AD">
        <w:t xml:space="preserve">a </w:t>
      </w:r>
      <w:r w:rsidR="00644DB6">
        <w:t xml:space="preserve">multiplayer creative, or multiplayer </w:t>
      </w:r>
      <w:r w:rsidR="00AE3EE1">
        <w:t>co-op</w:t>
      </w:r>
      <w:r w:rsidR="00644DB6">
        <w:t>, but it lacks any real PvP stakes, and there is no option for dedicated survival servers.</w:t>
      </w:r>
    </w:p>
    <w:p w14:paraId="6804B98F" w14:textId="2A1357CB" w:rsidR="00D76F2C" w:rsidRDefault="00082C7C" w:rsidP="00947C5D">
      <w:pPr>
        <w:jc w:val="both"/>
      </w:pPr>
      <w:r w:rsidRPr="00082C7C">
        <w:rPr>
          <w:b/>
          <w:bCs/>
        </w:rPr>
        <w:t>Further Research</w:t>
      </w:r>
      <w:r>
        <w:t xml:space="preserve"> </w:t>
      </w:r>
      <w:r w:rsidR="00947C5D">
        <w:tab/>
      </w:r>
      <w:r>
        <w:br/>
      </w:r>
      <w:r w:rsidR="00DC6CFD">
        <w:t>YouTuber</w:t>
      </w:r>
      <w:r w:rsidR="008D321F">
        <w:t xml:space="preserve"> Hazzor</w:t>
      </w:r>
      <w:r w:rsidR="00DC6CFD">
        <w:t xml:space="preserve"> talks about how the game is a time </w:t>
      </w:r>
      <w:r w:rsidR="00AE3EE1">
        <w:t>sink and</w:t>
      </w:r>
      <w:r w:rsidR="004015F2">
        <w:t xml:space="preserve"> felt misled by other YouTubers making the game appear much less complex than it is</w:t>
      </w:r>
      <w:r w:rsidR="00266501">
        <w:t xml:space="preserve"> </w:t>
      </w:r>
      <w:r w:rsidR="008D321F">
        <w:t>(Haz</w:t>
      </w:r>
      <w:r w:rsidR="00266501">
        <w:t>zor, 2022).</w:t>
      </w:r>
      <w:r w:rsidR="005A2D55">
        <w:t xml:space="preserve"> One</w:t>
      </w:r>
      <w:r w:rsidR="00252A2C">
        <w:t xml:space="preserve"> </w:t>
      </w:r>
      <w:r w:rsidR="005A2D55">
        <w:t xml:space="preserve">Steam user </w:t>
      </w:r>
      <w:r w:rsidR="00252A2C">
        <w:t xml:space="preserve">praises the game for </w:t>
      </w:r>
      <w:r w:rsidR="00CB683A">
        <w:t>rewarding good building and creativity</w:t>
      </w:r>
      <w:r w:rsidR="001F44BD">
        <w:t xml:space="preserve"> (oneshot2killls, 2022). Another</w:t>
      </w:r>
      <w:r w:rsidR="00D76F2C">
        <w:t xml:space="preserve"> player found the building system to be too complex</w:t>
      </w:r>
      <w:r w:rsidR="001F44BD">
        <w:t xml:space="preserve"> (</w:t>
      </w:r>
      <w:proofErr w:type="spellStart"/>
      <w:r w:rsidR="001F44BD">
        <w:t>sam</w:t>
      </w:r>
      <w:proofErr w:type="spellEnd"/>
      <w:r w:rsidR="001F44BD">
        <w:t xml:space="preserve">, </w:t>
      </w:r>
      <w:r w:rsidR="000B1944">
        <w:t>2022).</w:t>
      </w:r>
    </w:p>
    <w:p w14:paraId="47126BFD" w14:textId="4CD4BA50" w:rsidR="007911CF" w:rsidRPr="003E0F62" w:rsidRDefault="00055EAE" w:rsidP="00947C5D">
      <w:pPr>
        <w:jc w:val="both"/>
      </w:pPr>
      <w:r w:rsidRPr="00055EAE">
        <w:t xml:space="preserve">An article posted on </w:t>
      </w:r>
      <w:r>
        <w:t>Rock Paper Shotgun</w:t>
      </w:r>
      <w:r w:rsidRPr="00055EAE">
        <w:t xml:space="preserve"> (</w:t>
      </w:r>
      <w:r>
        <w:t>Nathan Grayson</w:t>
      </w:r>
      <w:r w:rsidRPr="00055EAE">
        <w:t xml:space="preserve">, 2014) talks about </w:t>
      </w:r>
      <w:r w:rsidR="001A2F2A">
        <w:t xml:space="preserve">From the Depths: </w:t>
      </w:r>
      <w:r w:rsidR="001A2F2A" w:rsidRPr="001A2F2A">
        <w:t>I will grant that From the Depths looks ambitious. It's a first-person naval mermaidurer where you construct all your own vehicles and then fly, sail, submarine, or hot air balloon them into battle. It's also voxel-based, of course, so expect massive capital ships that appear as though they were put together by a child who hasn't learned how to capitalize letters. That's not inherently a bad thing, but it has kind of become The Style of The Time (Grayson, 2014).</w:t>
      </w:r>
    </w:p>
    <w:p w14:paraId="418FF907" w14:textId="417A24BB" w:rsidR="00082C7C" w:rsidRPr="00AE7F39" w:rsidRDefault="00082C7C" w:rsidP="00947C5D">
      <w:pPr>
        <w:jc w:val="both"/>
      </w:pPr>
      <w:r w:rsidRPr="00082C7C">
        <w:rPr>
          <w:b/>
          <w:bCs/>
        </w:rPr>
        <w:t>Conclusion</w:t>
      </w:r>
      <w:r>
        <w:br/>
      </w:r>
      <w:r w:rsidR="00D76F2C">
        <w:t xml:space="preserve">From the Depths is a complex but rewarding game </w:t>
      </w:r>
      <w:r w:rsidR="00CB6CBA">
        <w:t xml:space="preserve">that is </w:t>
      </w:r>
      <w:proofErr w:type="gramStart"/>
      <w:r w:rsidR="00CB6CBA">
        <w:t>fairly issue</w:t>
      </w:r>
      <w:r w:rsidR="00AD2E46">
        <w:t>-</w:t>
      </w:r>
      <w:r w:rsidR="00CB6CBA">
        <w:t>free</w:t>
      </w:r>
      <w:proofErr w:type="gramEnd"/>
      <w:r w:rsidR="00CB6CBA">
        <w:t>.</w:t>
      </w:r>
    </w:p>
    <w:p w14:paraId="2CEF8780" w14:textId="77777777" w:rsidR="00082C7C" w:rsidRDefault="00082C7C" w:rsidP="00947C5D">
      <w:pPr>
        <w:jc w:val="both"/>
        <w:rPr>
          <w:rFonts w:asciiTheme="majorHAnsi" w:eastAsiaTheme="majorEastAsia" w:hAnsiTheme="majorHAnsi" w:cstheme="majorBidi"/>
          <w:i/>
          <w:iCs/>
          <w:color w:val="2F5496" w:themeColor="accent1" w:themeShade="BF"/>
        </w:rPr>
      </w:pPr>
      <w:r>
        <w:br w:type="page"/>
      </w:r>
    </w:p>
    <w:p w14:paraId="1426445B" w14:textId="146CCC8A" w:rsidR="00EB5AD0" w:rsidRDefault="00EB5AD0" w:rsidP="00947C5D">
      <w:pPr>
        <w:pStyle w:val="Heading4"/>
        <w:jc w:val="both"/>
      </w:pPr>
      <w:r w:rsidRPr="00EB5AD0">
        <w:lastRenderedPageBreak/>
        <w:t>Empyrion</w:t>
      </w:r>
    </w:p>
    <w:p w14:paraId="22153E20" w14:textId="77777777" w:rsidR="001146AC" w:rsidRDefault="001146AC" w:rsidP="00947C5D">
      <w:pPr>
        <w:keepNext/>
        <w:jc w:val="both"/>
      </w:pPr>
      <w:r>
        <w:rPr>
          <w:noProof/>
        </w:rPr>
        <w:drawing>
          <wp:inline distT="0" distB="0" distL="0" distR="0" wp14:anchorId="59482F86" wp14:editId="70B5162E">
            <wp:extent cx="5731510" cy="3224530"/>
            <wp:effectExtent l="0" t="0" r="2540" b="0"/>
            <wp:docPr id="190700379" name="Picture 5" descr="Empyrion - Galactic Survival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yrion - Galactic Survival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3FD0B19" w14:textId="24C612C2" w:rsidR="001146AC" w:rsidRDefault="001146AC" w:rsidP="00947C5D">
      <w:pPr>
        <w:pStyle w:val="Caption"/>
        <w:jc w:val="both"/>
      </w:pPr>
      <w:bookmarkStart w:id="20" w:name="_Toc174618801"/>
      <w:r>
        <w:t xml:space="preserve">Figure </w:t>
      </w:r>
      <w:r>
        <w:fldChar w:fldCharType="begin"/>
      </w:r>
      <w:r>
        <w:instrText xml:space="preserve"> SEQ Figure \* ARABIC </w:instrText>
      </w:r>
      <w:r>
        <w:fldChar w:fldCharType="separate"/>
      </w:r>
      <w:r w:rsidR="00CC7E4C">
        <w:rPr>
          <w:noProof/>
        </w:rPr>
        <w:t>5</w:t>
      </w:r>
      <w:r>
        <w:fldChar w:fldCharType="end"/>
      </w:r>
      <w:r>
        <w:t>: Empyrion Gameplay</w:t>
      </w:r>
      <w:bookmarkEnd w:id="20"/>
    </w:p>
    <w:p w14:paraId="078CD128" w14:textId="6302CE0D" w:rsidR="00082C7C" w:rsidRPr="003E495C" w:rsidRDefault="00082C7C" w:rsidP="00947C5D">
      <w:pPr>
        <w:jc w:val="both"/>
      </w:pPr>
      <w:r w:rsidRPr="003E0F62">
        <w:rPr>
          <w:b/>
          <w:bCs/>
        </w:rPr>
        <w:t>What is</w:t>
      </w:r>
      <w:r w:rsidR="00635230">
        <w:rPr>
          <w:b/>
          <w:bCs/>
        </w:rPr>
        <w:t xml:space="preserve"> ‘Emp</w:t>
      </w:r>
      <w:r w:rsidR="0021170F">
        <w:rPr>
          <w:b/>
          <w:bCs/>
        </w:rPr>
        <w:t>yrion</w:t>
      </w:r>
      <w:r w:rsidR="00635230">
        <w:rPr>
          <w:b/>
          <w:bCs/>
        </w:rPr>
        <w:t xml:space="preserve">’ </w:t>
      </w:r>
      <w:r w:rsidRPr="003E0F62">
        <w:rPr>
          <w:b/>
          <w:bCs/>
        </w:rPr>
        <w:t>about?</w:t>
      </w:r>
      <w:r w:rsidR="00947C5D">
        <w:rPr>
          <w:b/>
          <w:bCs/>
        </w:rPr>
        <w:tab/>
      </w:r>
      <w:r>
        <w:br/>
      </w:r>
      <w:r w:rsidR="00DC0963">
        <w:t xml:space="preserve">Empyrion </w:t>
      </w:r>
      <w:r w:rsidR="00F65E21">
        <w:t xml:space="preserve">is </w:t>
      </w:r>
      <w:r w:rsidR="002D0DAD">
        <w:t>a space sandbox survival with an emphasis on simulation, construction, survival</w:t>
      </w:r>
      <w:r w:rsidR="00571268">
        <w:t>,</w:t>
      </w:r>
      <w:r w:rsidR="002D0DAD">
        <w:t xml:space="preserve"> and first</w:t>
      </w:r>
      <w:r w:rsidR="00571268">
        <w:t>-</w:t>
      </w:r>
      <w:r w:rsidR="002D0DAD">
        <w:t>person</w:t>
      </w:r>
      <w:r w:rsidR="00571268">
        <w:t xml:space="preserve"> </w:t>
      </w:r>
      <w:r w:rsidR="002D0DAD">
        <w:t xml:space="preserve">shooting. </w:t>
      </w:r>
    </w:p>
    <w:p w14:paraId="4040AAB3" w14:textId="1D31F9A8" w:rsidR="00082C7C" w:rsidRDefault="00082C7C" w:rsidP="00947C5D">
      <w:pPr>
        <w:jc w:val="both"/>
      </w:pPr>
      <w:r w:rsidRPr="00541252">
        <w:rPr>
          <w:b/>
          <w:bCs/>
        </w:rPr>
        <w:t>Strengths</w:t>
      </w:r>
      <w:r>
        <w:rPr>
          <w:b/>
          <w:bCs/>
        </w:rPr>
        <w:br/>
      </w:r>
      <w:r w:rsidR="00E07F4C">
        <w:t>Out of the games we picked, Empyrion by and large has the best survival exploration aspect, with points of interest scattered across procedural planets.</w:t>
      </w:r>
    </w:p>
    <w:p w14:paraId="3C576759" w14:textId="3696DC9C" w:rsidR="00CC24C3" w:rsidRDefault="00E32690" w:rsidP="00947C5D">
      <w:pPr>
        <w:jc w:val="both"/>
      </w:pPr>
      <w:r>
        <w:t xml:space="preserve">The crafting system, while it has a complex tech tree, is very simple to </w:t>
      </w:r>
      <w:r w:rsidR="00AE3EE1">
        <w:t>craft</w:t>
      </w:r>
      <w:r>
        <w:t xml:space="preserve"> stuff, as it crafts </w:t>
      </w:r>
      <w:r w:rsidR="001146AC">
        <w:t>all</w:t>
      </w:r>
      <w:r>
        <w:t xml:space="preserve"> the subcomponents for you.</w:t>
      </w:r>
    </w:p>
    <w:p w14:paraId="3D77D851" w14:textId="661B2396" w:rsidR="00CC24C3" w:rsidRDefault="00CC24C3" w:rsidP="00947C5D">
      <w:pPr>
        <w:jc w:val="both"/>
      </w:pPr>
      <w:r>
        <w:t>The weapon compl</w:t>
      </w:r>
      <w:r w:rsidR="003B2578">
        <w:t>e</w:t>
      </w:r>
      <w:r>
        <w:t>ment is large, giving the player plenty of options.</w:t>
      </w:r>
    </w:p>
    <w:p w14:paraId="60CE82AC" w14:textId="5B6F38FB" w:rsidR="00082C7C" w:rsidRDefault="00082C7C" w:rsidP="00947C5D">
      <w:pPr>
        <w:jc w:val="both"/>
      </w:pPr>
      <w:r w:rsidRPr="00541252">
        <w:rPr>
          <w:b/>
          <w:bCs/>
        </w:rPr>
        <w:t>Weaknesses</w:t>
      </w:r>
      <w:r>
        <w:rPr>
          <w:b/>
          <w:bCs/>
        </w:rPr>
        <w:br/>
      </w:r>
      <w:r w:rsidR="003A4530">
        <w:t xml:space="preserve">The game feels extremely unfinished. Despite having </w:t>
      </w:r>
      <w:r w:rsidR="003B2578">
        <w:t xml:space="preserve">been </w:t>
      </w:r>
      <w:r w:rsidR="003A4530">
        <w:t>released out of early access, the game fee</w:t>
      </w:r>
      <w:r w:rsidR="00274F8F">
        <w:t>ls like an early access game, with inconsistent art and questionable sound design.</w:t>
      </w:r>
    </w:p>
    <w:p w14:paraId="17030B1D" w14:textId="40AD8617" w:rsidR="00DC6E6E" w:rsidRDefault="00DC6E6E" w:rsidP="00947C5D">
      <w:pPr>
        <w:jc w:val="both"/>
      </w:pPr>
      <w:r>
        <w:t>The developers have been bashed for releasing an unfinished game and then releasing DLC.</w:t>
      </w:r>
    </w:p>
    <w:p w14:paraId="4F73A3C5" w14:textId="47069105" w:rsidR="00CC24C3" w:rsidRDefault="00CC24C3" w:rsidP="00947C5D">
      <w:pPr>
        <w:jc w:val="both"/>
      </w:pPr>
      <w:r>
        <w:t>The combat doesn’t feel particularly powerful.</w:t>
      </w:r>
    </w:p>
    <w:p w14:paraId="1EAD5A67" w14:textId="1A2CF9AE" w:rsidR="00A138D8" w:rsidRDefault="00A138D8" w:rsidP="00947C5D">
      <w:pPr>
        <w:jc w:val="both"/>
      </w:pPr>
      <w:r>
        <w:t>The game runs very poorly even on modern systems.</w:t>
      </w:r>
    </w:p>
    <w:p w14:paraId="5DFA9A9A" w14:textId="77777777" w:rsidR="00A138D8" w:rsidRDefault="00082C7C" w:rsidP="00947C5D">
      <w:pPr>
        <w:jc w:val="both"/>
        <w:rPr>
          <w:b/>
          <w:bCs/>
        </w:rPr>
      </w:pPr>
      <w:r w:rsidRPr="00541252">
        <w:rPr>
          <w:b/>
          <w:bCs/>
        </w:rPr>
        <w:t>Opportunities</w:t>
      </w:r>
    </w:p>
    <w:p w14:paraId="4464A2A3" w14:textId="7209E3C1" w:rsidR="00A138D8" w:rsidRDefault="00A138D8" w:rsidP="00947C5D">
      <w:pPr>
        <w:jc w:val="both"/>
      </w:pPr>
      <w:r>
        <w:t>Weapons could do with better visual effects.</w:t>
      </w:r>
    </w:p>
    <w:p w14:paraId="625792F8" w14:textId="6CD64FB2" w:rsidR="00A138D8" w:rsidRPr="00A138D8" w:rsidRDefault="00A138D8" w:rsidP="00947C5D">
      <w:pPr>
        <w:jc w:val="both"/>
      </w:pPr>
      <w:r>
        <w:t>The whole game could use an art pass, both for visuals and audio</w:t>
      </w:r>
      <w:r w:rsidR="00245339">
        <w:t>.</w:t>
      </w:r>
    </w:p>
    <w:p w14:paraId="23271EDC" w14:textId="77777777" w:rsidR="00FB41DE" w:rsidRDefault="00082C7C" w:rsidP="00947C5D">
      <w:pPr>
        <w:jc w:val="both"/>
      </w:pPr>
      <w:r w:rsidRPr="00541252">
        <w:rPr>
          <w:b/>
          <w:bCs/>
        </w:rPr>
        <w:t>Threats</w:t>
      </w:r>
      <w:r>
        <w:rPr>
          <w:b/>
          <w:bCs/>
        </w:rPr>
        <w:br/>
      </w:r>
      <w:r w:rsidR="00245339">
        <w:t xml:space="preserve">Other games have more </w:t>
      </w:r>
      <w:r w:rsidR="00FB41DE">
        <w:t>intriguing and visceral combat.</w:t>
      </w:r>
    </w:p>
    <w:p w14:paraId="4CC288AA" w14:textId="68DFD09F" w:rsidR="00082C7C" w:rsidRPr="00D223B8" w:rsidRDefault="00223E94" w:rsidP="00947C5D">
      <w:pPr>
        <w:jc w:val="both"/>
      </w:pPr>
      <w:r>
        <w:t>Other games are better at running larger ships while maintaining acceptable performance.</w:t>
      </w:r>
    </w:p>
    <w:p w14:paraId="041387EC" w14:textId="6312DBDC" w:rsidR="00082C7C" w:rsidRDefault="00082C7C" w:rsidP="00947C5D">
      <w:pPr>
        <w:jc w:val="both"/>
      </w:pPr>
      <w:r w:rsidRPr="00082C7C">
        <w:rPr>
          <w:b/>
          <w:bCs/>
        </w:rPr>
        <w:lastRenderedPageBreak/>
        <w:t>Further Research</w:t>
      </w:r>
      <w:r>
        <w:t xml:space="preserve"> </w:t>
      </w:r>
      <w:r w:rsidR="00947C5D">
        <w:tab/>
      </w:r>
      <w:r w:rsidR="00D472A6">
        <w:br/>
      </w:r>
      <w:r w:rsidR="00AA6877">
        <w:t>Steam user “Stain”</w:t>
      </w:r>
      <w:r w:rsidR="00D472A6">
        <w:t xml:space="preserve"> compares the game’s performance to several other </w:t>
      </w:r>
      <w:r w:rsidR="00AE3EE1">
        <w:t>games and</w:t>
      </w:r>
      <w:r w:rsidR="0021719D">
        <w:t xml:space="preserve"> makes the point that the current performance is atrocious</w:t>
      </w:r>
      <w:r w:rsidR="00535CF7">
        <w:t xml:space="preserve"> </w:t>
      </w:r>
      <w:r w:rsidR="00AA6877">
        <w:t>(Stain, 2</w:t>
      </w:r>
      <w:r w:rsidR="00535CF7">
        <w:t>024). Another p</w:t>
      </w:r>
      <w:r w:rsidR="00276AFF">
        <w:t>layer praises the exploration aspects of the game</w:t>
      </w:r>
      <w:r w:rsidR="00535CF7">
        <w:t xml:space="preserve"> (Rimon, 2024).</w:t>
      </w:r>
    </w:p>
    <w:p w14:paraId="0D57D67A" w14:textId="49289A31" w:rsidR="006E3DFC" w:rsidRPr="00055EAE" w:rsidRDefault="00055EAE" w:rsidP="00947C5D">
      <w:pPr>
        <w:jc w:val="both"/>
      </w:pPr>
      <w:r w:rsidRPr="00055EAE">
        <w:t xml:space="preserve">An article posted on </w:t>
      </w:r>
      <w:r>
        <w:t>Cyber Power PC</w:t>
      </w:r>
      <w:r w:rsidRPr="00055EAE">
        <w:t xml:space="preserve"> (</w:t>
      </w:r>
      <w:r>
        <w:t>Ian Kane</w:t>
      </w:r>
      <w:r w:rsidRPr="00055EAE">
        <w:t>, 201</w:t>
      </w:r>
      <w:r>
        <w:t>7</w:t>
      </w:r>
      <w:r w:rsidRPr="00055EAE">
        <w:t xml:space="preserve">) </w:t>
      </w:r>
      <w:r w:rsidR="00E537F5">
        <w:t xml:space="preserve">summarizes Empyrion: </w:t>
      </w:r>
      <w:r w:rsidR="00043D7D" w:rsidRPr="00043D7D">
        <w:t>All things considered, Empyrion – Galactic Survival is the ideal game for fans of science fiction without being unduly complicated. It boasts an amazing RPG-style progression system, constantly improving graphics, attentive developers, a strong, welcoming (generally) community, and open-ended, enjoyable gameplay. If you're growing weary of the same old post-apocalyptic settings, zombies, or both, you might want to give Empyrion a try; it's a lot of fun to play (Kane, 2024).</w:t>
      </w:r>
    </w:p>
    <w:p w14:paraId="1A4F0BBB" w14:textId="0CB086E5" w:rsidR="00EB5AD0" w:rsidRPr="00FB6522" w:rsidRDefault="00082C7C" w:rsidP="00947C5D">
      <w:pPr>
        <w:jc w:val="both"/>
      </w:pPr>
      <w:r w:rsidRPr="00082C7C">
        <w:rPr>
          <w:b/>
          <w:bCs/>
        </w:rPr>
        <w:t>Conclusion</w:t>
      </w:r>
      <w:r>
        <w:br/>
      </w:r>
      <w:r w:rsidR="00276AFF">
        <w:t>Empyrion</w:t>
      </w:r>
      <w:r w:rsidR="00B02693">
        <w:t xml:space="preserve">, in </w:t>
      </w:r>
      <w:r w:rsidR="00AE3EE1">
        <w:t>its</w:t>
      </w:r>
      <w:r w:rsidR="00B02693">
        <w:t xml:space="preserve"> niche, has unparalleled exploration aspects, however, </w:t>
      </w:r>
      <w:r w:rsidR="005869D2">
        <w:t>combat and performance leave a lot to be desired.</w:t>
      </w:r>
      <w:r w:rsidR="00EB5AD0">
        <w:br w:type="page"/>
      </w:r>
    </w:p>
    <w:p w14:paraId="0FB55049" w14:textId="1E937728" w:rsidR="00E103C3" w:rsidRDefault="00E103C3" w:rsidP="00947C5D">
      <w:pPr>
        <w:pStyle w:val="Heading2"/>
        <w:jc w:val="both"/>
      </w:pPr>
      <w:bookmarkStart w:id="21" w:name="_Toc174618818"/>
      <w:r>
        <w:lastRenderedPageBreak/>
        <w:t>Implementation</w:t>
      </w:r>
      <w:bookmarkEnd w:id="21"/>
    </w:p>
    <w:p w14:paraId="3CCD8BBA" w14:textId="3691D17A" w:rsidR="00E103C3" w:rsidRDefault="00E103C3" w:rsidP="00947C5D">
      <w:pPr>
        <w:pStyle w:val="Heading3"/>
        <w:jc w:val="both"/>
      </w:pPr>
      <w:bookmarkStart w:id="22" w:name="_Toc174618819"/>
      <w:r>
        <w:t>Timeframe</w:t>
      </w:r>
      <w:bookmarkEnd w:id="22"/>
    </w:p>
    <w:p w14:paraId="0F637BF3" w14:textId="77777777" w:rsidR="0098198B" w:rsidRDefault="00632784" w:rsidP="00947C5D">
      <w:pPr>
        <w:tabs>
          <w:tab w:val="left" w:pos="1102"/>
        </w:tabs>
        <w:jc w:val="both"/>
      </w:pPr>
      <w:r>
        <w:t>The project is going to be split into 4 phases:</w:t>
      </w:r>
    </w:p>
    <w:p w14:paraId="3C47DD2B" w14:textId="1DEED7D5" w:rsidR="00632784" w:rsidRDefault="00632784" w:rsidP="00947C5D">
      <w:pPr>
        <w:pStyle w:val="ListParagraph"/>
        <w:numPr>
          <w:ilvl w:val="0"/>
          <w:numId w:val="2"/>
        </w:numPr>
        <w:tabs>
          <w:tab w:val="left" w:pos="1102"/>
        </w:tabs>
        <w:jc w:val="both"/>
      </w:pPr>
      <w:r>
        <w:t xml:space="preserve">Phase 1: </w:t>
      </w:r>
      <w:r w:rsidR="0098198B">
        <w:t>Project Proposal</w:t>
      </w:r>
      <w:r w:rsidR="006606C8">
        <w:tab/>
      </w:r>
      <w:r w:rsidR="00947C5D">
        <w:tab/>
      </w:r>
      <w:r w:rsidR="00947C5D">
        <w:tab/>
      </w:r>
      <w:r w:rsidR="00947C5D">
        <w:tab/>
      </w:r>
      <w:r w:rsidR="00947C5D">
        <w:tab/>
      </w:r>
      <w:r w:rsidR="00947C5D">
        <w:tab/>
      </w:r>
      <w:r w:rsidR="0098198B">
        <w:t>(Week 1 -&gt; Week</w:t>
      </w:r>
      <w:r w:rsidR="00711B2C">
        <w:t xml:space="preserve"> 3</w:t>
      </w:r>
      <w:r w:rsidR="0098198B">
        <w:t>)</w:t>
      </w:r>
    </w:p>
    <w:p w14:paraId="1CF4B43D" w14:textId="53A0964F" w:rsidR="0098198B" w:rsidRDefault="0098198B" w:rsidP="00947C5D">
      <w:pPr>
        <w:pStyle w:val="ListParagraph"/>
        <w:numPr>
          <w:ilvl w:val="0"/>
          <w:numId w:val="2"/>
        </w:numPr>
        <w:tabs>
          <w:tab w:val="left" w:pos="1102"/>
        </w:tabs>
        <w:jc w:val="both"/>
      </w:pPr>
      <w:r>
        <w:t xml:space="preserve">Phase 2: IDD </w:t>
      </w:r>
      <w:r w:rsidR="006606C8">
        <w:t>+ SRS Research</w:t>
      </w:r>
      <w:r w:rsidR="006606C8">
        <w:tab/>
      </w:r>
      <w:r w:rsidR="00947C5D">
        <w:tab/>
      </w:r>
      <w:r w:rsidR="00947C5D">
        <w:tab/>
      </w:r>
      <w:r w:rsidR="00947C5D">
        <w:tab/>
      </w:r>
      <w:r w:rsidR="00947C5D">
        <w:tab/>
      </w:r>
      <w:r w:rsidR="00947C5D">
        <w:tab/>
      </w:r>
      <w:r>
        <w:t xml:space="preserve">(Week </w:t>
      </w:r>
      <w:r w:rsidR="00711B2C">
        <w:t>4</w:t>
      </w:r>
      <w:r>
        <w:t xml:space="preserve"> -&gt; Week</w:t>
      </w:r>
      <w:r w:rsidR="00711B2C">
        <w:t xml:space="preserve"> 8</w:t>
      </w:r>
      <w:r>
        <w:t>)</w:t>
      </w:r>
    </w:p>
    <w:p w14:paraId="7DF9A484" w14:textId="506D4298" w:rsidR="0098198B" w:rsidRDefault="0098198B" w:rsidP="00947C5D">
      <w:pPr>
        <w:pStyle w:val="ListParagraph"/>
        <w:numPr>
          <w:ilvl w:val="0"/>
          <w:numId w:val="2"/>
        </w:numPr>
        <w:tabs>
          <w:tab w:val="left" w:pos="1102"/>
        </w:tabs>
        <w:jc w:val="both"/>
      </w:pPr>
      <w:r>
        <w:t xml:space="preserve">Phase 3: </w:t>
      </w:r>
      <w:r w:rsidR="006606C8">
        <w:t>MVP Development</w:t>
      </w:r>
      <w:r w:rsidR="006606C8">
        <w:tab/>
      </w:r>
      <w:r w:rsidR="00947C5D">
        <w:tab/>
      </w:r>
      <w:r w:rsidR="00947C5D">
        <w:tab/>
      </w:r>
      <w:r w:rsidR="00947C5D">
        <w:tab/>
      </w:r>
      <w:r w:rsidR="00947C5D">
        <w:tab/>
      </w:r>
      <w:r w:rsidR="00947C5D">
        <w:tab/>
      </w:r>
      <w:r>
        <w:t xml:space="preserve">(Week </w:t>
      </w:r>
      <w:r w:rsidR="00711B2C">
        <w:t>9</w:t>
      </w:r>
      <w:r>
        <w:t xml:space="preserve"> -&gt; Week</w:t>
      </w:r>
      <w:r w:rsidR="00711B2C">
        <w:t xml:space="preserve"> 16</w:t>
      </w:r>
      <w:r>
        <w:t>)</w:t>
      </w:r>
    </w:p>
    <w:p w14:paraId="59F097BA" w14:textId="0CE3FC66" w:rsidR="0098198B" w:rsidRDefault="0098198B" w:rsidP="00947C5D">
      <w:pPr>
        <w:pStyle w:val="ListParagraph"/>
        <w:numPr>
          <w:ilvl w:val="0"/>
          <w:numId w:val="2"/>
        </w:numPr>
        <w:tabs>
          <w:tab w:val="left" w:pos="1102"/>
        </w:tabs>
        <w:jc w:val="both"/>
      </w:pPr>
      <w:r>
        <w:t>Phase 4:</w:t>
      </w:r>
      <w:r w:rsidR="006606C8">
        <w:t xml:space="preserve"> R</w:t>
      </w:r>
      <w:r w:rsidR="00711B2C">
        <w:t>&amp;D Report</w:t>
      </w:r>
      <w:r w:rsidR="00711B2C">
        <w:tab/>
      </w:r>
      <w:r w:rsidR="006606C8">
        <w:tab/>
      </w:r>
      <w:r w:rsidR="00947C5D">
        <w:tab/>
      </w:r>
      <w:r w:rsidR="00947C5D">
        <w:tab/>
      </w:r>
      <w:r w:rsidR="00947C5D">
        <w:tab/>
      </w:r>
      <w:r w:rsidR="00947C5D">
        <w:tab/>
      </w:r>
      <w:r w:rsidR="00947C5D">
        <w:tab/>
      </w:r>
      <w:r>
        <w:t xml:space="preserve">(Week </w:t>
      </w:r>
      <w:r w:rsidR="00711B2C">
        <w:t>9</w:t>
      </w:r>
      <w:r>
        <w:t xml:space="preserve"> -&gt; Week</w:t>
      </w:r>
      <w:r w:rsidR="00711B2C">
        <w:t xml:space="preserve"> 16</w:t>
      </w:r>
      <w:r>
        <w:t>)</w:t>
      </w:r>
    </w:p>
    <w:p w14:paraId="2B4B6933" w14:textId="35B02F68" w:rsidR="00EC68E0" w:rsidRPr="00EC68E0" w:rsidRDefault="00EC68E0" w:rsidP="00947C5D">
      <w:pPr>
        <w:tabs>
          <w:tab w:val="left" w:pos="1102"/>
        </w:tabs>
        <w:jc w:val="both"/>
        <w:rPr>
          <w:b/>
          <w:bCs/>
        </w:rPr>
      </w:pPr>
      <w:r w:rsidRPr="00EC68E0">
        <w:rPr>
          <w:b/>
          <w:bCs/>
        </w:rPr>
        <w:t>Gantt Chart with Phases</w:t>
      </w:r>
    </w:p>
    <w:p w14:paraId="67F0257D" w14:textId="77777777" w:rsidR="00EC68E0" w:rsidRDefault="00CF040D" w:rsidP="00947C5D">
      <w:pPr>
        <w:keepNext/>
        <w:jc w:val="both"/>
      </w:pPr>
      <w:r w:rsidRPr="00CF040D">
        <w:rPr>
          <w:noProof/>
        </w:rPr>
        <w:drawing>
          <wp:inline distT="0" distB="0" distL="0" distR="0" wp14:anchorId="36F8FBD6" wp14:editId="65785990">
            <wp:extent cx="5731510" cy="1955165"/>
            <wp:effectExtent l="0" t="0" r="2540" b="6985"/>
            <wp:docPr id="1271953222"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3222" name="Picture 1" descr="A graph with different colored squares&#10;&#10;Description automatically generated with medium confidence"/>
                    <pic:cNvPicPr/>
                  </pic:nvPicPr>
                  <pic:blipFill>
                    <a:blip r:embed="rId12"/>
                    <a:stretch>
                      <a:fillRect/>
                    </a:stretch>
                  </pic:blipFill>
                  <pic:spPr>
                    <a:xfrm>
                      <a:off x="0" y="0"/>
                      <a:ext cx="5731510" cy="1955165"/>
                    </a:xfrm>
                    <a:prstGeom prst="rect">
                      <a:avLst/>
                    </a:prstGeom>
                  </pic:spPr>
                </pic:pic>
              </a:graphicData>
            </a:graphic>
          </wp:inline>
        </w:drawing>
      </w:r>
    </w:p>
    <w:p w14:paraId="08FCD793" w14:textId="6117D75B" w:rsidR="00177ED2" w:rsidRDefault="00EC68E0" w:rsidP="00947C5D">
      <w:pPr>
        <w:pStyle w:val="Caption"/>
        <w:jc w:val="both"/>
      </w:pPr>
      <w:bookmarkStart w:id="23" w:name="_Toc174618802"/>
      <w:r>
        <w:t xml:space="preserve">Figure </w:t>
      </w:r>
      <w:r>
        <w:fldChar w:fldCharType="begin"/>
      </w:r>
      <w:r>
        <w:instrText xml:space="preserve"> SEQ Figure \* ARABIC </w:instrText>
      </w:r>
      <w:r>
        <w:fldChar w:fldCharType="separate"/>
      </w:r>
      <w:r w:rsidR="00CC7E4C">
        <w:rPr>
          <w:noProof/>
        </w:rPr>
        <w:t>6</w:t>
      </w:r>
      <w:r>
        <w:fldChar w:fldCharType="end"/>
      </w:r>
      <w:r>
        <w:t>: Gantt Chart Phase 1&amp;2</w:t>
      </w:r>
      <w:bookmarkEnd w:id="23"/>
    </w:p>
    <w:p w14:paraId="2C6FF146" w14:textId="77777777" w:rsidR="00EC68E0" w:rsidRDefault="00EC68E0" w:rsidP="00947C5D">
      <w:pPr>
        <w:keepNext/>
        <w:jc w:val="both"/>
      </w:pPr>
      <w:r w:rsidRPr="00EC68E0">
        <w:rPr>
          <w:noProof/>
        </w:rPr>
        <w:drawing>
          <wp:inline distT="0" distB="0" distL="0" distR="0" wp14:anchorId="4A1EE46F" wp14:editId="44CDDEE4">
            <wp:extent cx="5731510" cy="575310"/>
            <wp:effectExtent l="0" t="0" r="2540" b="0"/>
            <wp:docPr id="161300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9071" name=""/>
                    <pic:cNvPicPr/>
                  </pic:nvPicPr>
                  <pic:blipFill>
                    <a:blip r:embed="rId13"/>
                    <a:stretch>
                      <a:fillRect/>
                    </a:stretch>
                  </pic:blipFill>
                  <pic:spPr>
                    <a:xfrm>
                      <a:off x="0" y="0"/>
                      <a:ext cx="5731510" cy="575310"/>
                    </a:xfrm>
                    <a:prstGeom prst="rect">
                      <a:avLst/>
                    </a:prstGeom>
                  </pic:spPr>
                </pic:pic>
              </a:graphicData>
            </a:graphic>
          </wp:inline>
        </w:drawing>
      </w:r>
    </w:p>
    <w:p w14:paraId="7F9FBAE3" w14:textId="774051DA" w:rsidR="00CF040D" w:rsidRPr="00CF040D" w:rsidRDefault="00EC68E0" w:rsidP="00947C5D">
      <w:pPr>
        <w:pStyle w:val="Caption"/>
        <w:jc w:val="both"/>
      </w:pPr>
      <w:bookmarkStart w:id="24" w:name="_Toc174618803"/>
      <w:r>
        <w:t xml:space="preserve">Figure </w:t>
      </w:r>
      <w:r>
        <w:fldChar w:fldCharType="begin"/>
      </w:r>
      <w:r>
        <w:instrText xml:space="preserve"> SEQ Figure \* ARABIC </w:instrText>
      </w:r>
      <w:r>
        <w:fldChar w:fldCharType="separate"/>
      </w:r>
      <w:r w:rsidR="00CC7E4C">
        <w:rPr>
          <w:noProof/>
        </w:rPr>
        <w:t>7</w:t>
      </w:r>
      <w:r>
        <w:fldChar w:fldCharType="end"/>
      </w:r>
      <w:r>
        <w:t>: Gantt Chart Break</w:t>
      </w:r>
      <w:bookmarkEnd w:id="24"/>
    </w:p>
    <w:p w14:paraId="4B02526C" w14:textId="77777777" w:rsidR="00EC68E0" w:rsidRDefault="00EC68E0" w:rsidP="00947C5D">
      <w:pPr>
        <w:keepNext/>
        <w:jc w:val="both"/>
      </w:pPr>
      <w:r w:rsidRPr="00EC68E0">
        <w:rPr>
          <w:noProof/>
        </w:rPr>
        <w:drawing>
          <wp:inline distT="0" distB="0" distL="0" distR="0" wp14:anchorId="47C5A76B" wp14:editId="61B4731E">
            <wp:extent cx="5731510" cy="2569845"/>
            <wp:effectExtent l="0" t="0" r="2540" b="1905"/>
            <wp:docPr id="19962497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49773" name="Picture 1" descr="A screenshot of a graph&#10;&#10;Description automatically generated"/>
                    <pic:cNvPicPr/>
                  </pic:nvPicPr>
                  <pic:blipFill>
                    <a:blip r:embed="rId14"/>
                    <a:stretch>
                      <a:fillRect/>
                    </a:stretch>
                  </pic:blipFill>
                  <pic:spPr>
                    <a:xfrm>
                      <a:off x="0" y="0"/>
                      <a:ext cx="5731510" cy="2569845"/>
                    </a:xfrm>
                    <a:prstGeom prst="rect">
                      <a:avLst/>
                    </a:prstGeom>
                  </pic:spPr>
                </pic:pic>
              </a:graphicData>
            </a:graphic>
          </wp:inline>
        </w:drawing>
      </w:r>
    </w:p>
    <w:p w14:paraId="3FF2D28F" w14:textId="507CE645" w:rsidR="00177ED2" w:rsidRDefault="00EC68E0" w:rsidP="00947C5D">
      <w:pPr>
        <w:pStyle w:val="Caption"/>
        <w:jc w:val="both"/>
      </w:pPr>
      <w:bookmarkStart w:id="25" w:name="_Toc174618804"/>
      <w:r>
        <w:t xml:space="preserve">Figure </w:t>
      </w:r>
      <w:r>
        <w:fldChar w:fldCharType="begin"/>
      </w:r>
      <w:r>
        <w:instrText xml:space="preserve"> SEQ Figure \* ARABIC </w:instrText>
      </w:r>
      <w:r>
        <w:fldChar w:fldCharType="separate"/>
      </w:r>
      <w:r w:rsidR="00CC7E4C">
        <w:rPr>
          <w:noProof/>
        </w:rPr>
        <w:t>8</w:t>
      </w:r>
      <w:r>
        <w:fldChar w:fldCharType="end"/>
      </w:r>
      <w:r>
        <w:t>: Gantt Chart Phase 3&amp;4</w:t>
      </w:r>
      <w:bookmarkEnd w:id="25"/>
    </w:p>
    <w:p w14:paraId="1930EA8C" w14:textId="77777777" w:rsidR="00EC68E0" w:rsidRDefault="00EC68E0" w:rsidP="00947C5D">
      <w:pPr>
        <w:jc w:val="both"/>
        <w:rPr>
          <w:rFonts w:asciiTheme="majorHAnsi" w:eastAsiaTheme="majorEastAsia" w:hAnsiTheme="majorHAnsi" w:cstheme="majorBidi"/>
          <w:color w:val="1F3763" w:themeColor="accent1" w:themeShade="7F"/>
          <w:sz w:val="24"/>
          <w:szCs w:val="24"/>
        </w:rPr>
      </w:pPr>
      <w:r>
        <w:br w:type="page"/>
      </w:r>
    </w:p>
    <w:p w14:paraId="6C5CA055" w14:textId="601ED07B" w:rsidR="00644F59" w:rsidRDefault="00644F59" w:rsidP="00947C5D">
      <w:pPr>
        <w:pStyle w:val="Heading3"/>
        <w:jc w:val="both"/>
      </w:pPr>
      <w:bookmarkStart w:id="26" w:name="_Toc174618820"/>
      <w:r>
        <w:lastRenderedPageBreak/>
        <w:t>Resources</w:t>
      </w:r>
      <w:bookmarkEnd w:id="26"/>
    </w:p>
    <w:p w14:paraId="4561E019" w14:textId="119516EF" w:rsidR="004B3359" w:rsidRDefault="004B3359" w:rsidP="00947C5D">
      <w:pPr>
        <w:jc w:val="both"/>
      </w:pPr>
      <w:r w:rsidRPr="004B3359">
        <w:t>We will use both our computers at home and 2 computers at our educational provider</w:t>
      </w:r>
      <w:r w:rsidR="00AD608F">
        <w:t>’</w:t>
      </w:r>
      <w:r w:rsidRPr="004B3359">
        <w:t xml:space="preserve">s classroom during class hours. In terms of people, both Alex Legner and Will Tetzlaff will both be committing 100% of their time </w:t>
      </w:r>
      <w:r w:rsidR="003A04C3">
        <w:t xml:space="preserve">to </w:t>
      </w:r>
      <w:r w:rsidRPr="004B3359">
        <w:t xml:space="preserve">studying </w:t>
      </w:r>
      <w:r w:rsidR="003A04C3">
        <w:t>for</w:t>
      </w:r>
      <w:r w:rsidRPr="004B3359">
        <w:t xml:space="preserve"> this project.</w:t>
      </w:r>
    </w:p>
    <w:p w14:paraId="67F5DB73" w14:textId="0F9247CB" w:rsidR="00FC0225" w:rsidRPr="00B81FAD" w:rsidRDefault="004B3359" w:rsidP="00947C5D">
      <w:pPr>
        <w:jc w:val="both"/>
      </w:pPr>
      <w:r>
        <w:t xml:space="preserve">There are no servers required for this project because </w:t>
      </w:r>
      <w:r w:rsidR="00C6002B">
        <w:t xml:space="preserve">it will be </w:t>
      </w:r>
      <w:r w:rsidR="00BE2625">
        <w:t>single player</w:t>
      </w:r>
      <w:r w:rsidR="00C6002B">
        <w:t>.</w:t>
      </w:r>
      <w:r w:rsidR="00066FD6">
        <w:t xml:space="preserve"> If we wish to expand on this project in the future, there will be no need for servers as well as we plan to use </w:t>
      </w:r>
      <w:r w:rsidR="00BE2625">
        <w:t>S</w:t>
      </w:r>
      <w:r w:rsidR="00066FD6">
        <w:t xml:space="preserve">team networking which is free and allows players to </w:t>
      </w:r>
      <w:r w:rsidR="00FC0225">
        <w:t>self-host</w:t>
      </w:r>
      <w:r w:rsidR="00066FD6">
        <w:t xml:space="preserve"> their own games which is </w:t>
      </w:r>
      <w:r w:rsidR="00FC0225">
        <w:t xml:space="preserve">considered </w:t>
      </w:r>
      <w:r w:rsidR="00066FD6">
        <w:t xml:space="preserve">standard practice </w:t>
      </w:r>
      <w:r w:rsidR="00FC0225">
        <w:t>for this type of game.</w:t>
      </w:r>
      <w:r w:rsidR="00D26995">
        <w:t xml:space="preserve"> </w:t>
      </w:r>
      <w:r w:rsidR="00B2386F">
        <w:t xml:space="preserve">This is </w:t>
      </w:r>
      <w:r w:rsidR="00B81FAD">
        <w:t>described</w:t>
      </w:r>
      <w:r w:rsidR="00B2386F">
        <w:t xml:space="preserve"> in one article</w:t>
      </w:r>
      <w:r w:rsidR="00B81FAD">
        <w:t xml:space="preserve"> where</w:t>
      </w:r>
      <w:r w:rsidR="00B2386F">
        <w:t xml:space="preserve"> </w:t>
      </w:r>
      <w:r w:rsidR="00B81FAD" w:rsidRPr="00841E9B">
        <w:t>in</w:t>
      </w:r>
      <w:r w:rsidR="00841E9B" w:rsidRPr="00841E9B">
        <w:t xml:space="preserve"> the gaming industry, one of the most popular methods for adding multiplayer to games is the local player-hosted game server (Henry, 2021).</w:t>
      </w:r>
    </w:p>
    <w:p w14:paraId="3BF238A7" w14:textId="3232F536" w:rsidR="00E103C3" w:rsidRDefault="005C062B" w:rsidP="00947C5D">
      <w:pPr>
        <w:pStyle w:val="Heading3"/>
        <w:jc w:val="both"/>
      </w:pPr>
      <w:bookmarkStart w:id="27" w:name="_Toc174618821"/>
      <w:r w:rsidRPr="005C062B">
        <w:t>Costs</w:t>
      </w:r>
      <w:bookmarkEnd w:id="27"/>
    </w:p>
    <w:p w14:paraId="0593D28C" w14:textId="54B00029" w:rsidR="005C062B" w:rsidRDefault="00C05830" w:rsidP="00947C5D">
      <w:pPr>
        <w:jc w:val="both"/>
      </w:pPr>
      <w:r>
        <w:t>Th</w:t>
      </w:r>
      <w:r w:rsidR="00187EA3">
        <w:t xml:space="preserve">ere will be no costs related to the development of this project. </w:t>
      </w:r>
      <w:r w:rsidR="00465388">
        <w:t xml:space="preserve">However, If the game were to be published onto a platform – there may be a </w:t>
      </w:r>
      <w:r w:rsidR="007030D0">
        <w:t>one-time</w:t>
      </w:r>
      <w:r w:rsidR="00465388">
        <w:t xml:space="preserve"> fee. We aim to release this game </w:t>
      </w:r>
      <w:r w:rsidR="00ED4916">
        <w:t>on</w:t>
      </w:r>
      <w:r w:rsidR="00465388">
        <w:t xml:space="preserve"> Steam, where they have a fee of USD</w:t>
      </w:r>
      <w:r w:rsidR="00222211">
        <w:t xml:space="preserve"> </w:t>
      </w:r>
      <w:r w:rsidR="00222211" w:rsidRPr="00222211">
        <w:t>100</w:t>
      </w:r>
      <w:r w:rsidR="00465388">
        <w:t xml:space="preserve"> </w:t>
      </w:r>
      <w:r w:rsidR="007030D0">
        <w:t>(</w:t>
      </w:r>
      <w:r w:rsidR="00222211" w:rsidRPr="00222211">
        <w:t xml:space="preserve">NZD </w:t>
      </w:r>
      <w:r w:rsidR="007030D0">
        <w:t xml:space="preserve">167.60 as of 23/07/24) </w:t>
      </w:r>
      <w:r w:rsidR="00B106B8">
        <w:t>to</w:t>
      </w:r>
      <w:r w:rsidR="007030D0">
        <w:t xml:space="preserve"> publish </w:t>
      </w:r>
      <w:r w:rsidR="00B106B8">
        <w:t>the</w:t>
      </w:r>
      <w:r w:rsidR="007030D0">
        <w:t xml:space="preserve"> game.</w:t>
      </w:r>
    </w:p>
    <w:p w14:paraId="2B42190D" w14:textId="51AFE5B3" w:rsidR="004B3359" w:rsidRDefault="004B3359" w:rsidP="00947C5D">
      <w:pPr>
        <w:jc w:val="both"/>
      </w:pPr>
      <w:r>
        <w:t>All costs will be covered by the students if we so wish to publish the game.</w:t>
      </w:r>
    </w:p>
    <w:p w14:paraId="6FCD0CE7" w14:textId="5F09C27B" w:rsidR="00FF6927" w:rsidRDefault="00FF6927" w:rsidP="00947C5D">
      <w:pPr>
        <w:pStyle w:val="Heading3"/>
        <w:jc w:val="both"/>
      </w:pPr>
      <w:bookmarkStart w:id="28" w:name="_Toc174618822"/>
      <w:r>
        <w:t>Deliverables</w:t>
      </w:r>
      <w:bookmarkEnd w:id="28"/>
    </w:p>
    <w:p w14:paraId="6EC96ED8" w14:textId="749D02AF" w:rsidR="00104119" w:rsidRDefault="00104119" w:rsidP="00947C5D">
      <w:pPr>
        <w:jc w:val="both"/>
      </w:pPr>
      <w:r>
        <w:t>The following deliverables will be created for the project at certain milestones:</w:t>
      </w:r>
    </w:p>
    <w:p w14:paraId="4639BD3F" w14:textId="45BBE888" w:rsidR="006D3418" w:rsidRDefault="006D3418" w:rsidP="00947C5D">
      <w:pPr>
        <w:pStyle w:val="Caption"/>
        <w:keepNext/>
        <w:jc w:val="both"/>
      </w:pPr>
      <w:bookmarkStart w:id="29" w:name="_Toc174618805"/>
      <w:r>
        <w:t xml:space="preserve">Table </w:t>
      </w:r>
      <w:r>
        <w:fldChar w:fldCharType="begin"/>
      </w:r>
      <w:r>
        <w:instrText xml:space="preserve"> SEQ Table \* ARABIC </w:instrText>
      </w:r>
      <w:r>
        <w:fldChar w:fldCharType="separate"/>
      </w:r>
      <w:r w:rsidR="00CC7E4C">
        <w:rPr>
          <w:noProof/>
        </w:rPr>
        <w:t>1</w:t>
      </w:r>
      <w:r>
        <w:fldChar w:fldCharType="end"/>
      </w:r>
      <w:r>
        <w:t>: Project Deliverables</w:t>
      </w:r>
      <w:bookmarkEnd w:id="29"/>
    </w:p>
    <w:tbl>
      <w:tblPr>
        <w:tblStyle w:val="TableGrid"/>
        <w:tblW w:w="0" w:type="auto"/>
        <w:tblLook w:val="04A0" w:firstRow="1" w:lastRow="0" w:firstColumn="1" w:lastColumn="0" w:noHBand="0" w:noVBand="1"/>
      </w:tblPr>
      <w:tblGrid>
        <w:gridCol w:w="2122"/>
        <w:gridCol w:w="5244"/>
        <w:gridCol w:w="1650"/>
      </w:tblGrid>
      <w:tr w:rsidR="0098257E" w14:paraId="75BBD8DD" w14:textId="77777777" w:rsidTr="00F541DC">
        <w:tc>
          <w:tcPr>
            <w:tcW w:w="2122" w:type="dxa"/>
          </w:tcPr>
          <w:p w14:paraId="0BC28794" w14:textId="3DB71502" w:rsidR="0098257E" w:rsidRDefault="0098257E" w:rsidP="00947C5D">
            <w:pPr>
              <w:jc w:val="both"/>
            </w:pPr>
            <w:r>
              <w:t>Deliverable</w:t>
            </w:r>
          </w:p>
        </w:tc>
        <w:tc>
          <w:tcPr>
            <w:tcW w:w="5244" w:type="dxa"/>
          </w:tcPr>
          <w:p w14:paraId="40D7EB58" w14:textId="52089C3C" w:rsidR="0098257E" w:rsidRDefault="0098257E" w:rsidP="00947C5D">
            <w:pPr>
              <w:jc w:val="both"/>
            </w:pPr>
            <w:r>
              <w:t>Description</w:t>
            </w:r>
          </w:p>
        </w:tc>
        <w:tc>
          <w:tcPr>
            <w:tcW w:w="1650" w:type="dxa"/>
          </w:tcPr>
          <w:p w14:paraId="366C59C0" w14:textId="729B01B7" w:rsidR="0098257E" w:rsidRDefault="00F541DC" w:rsidP="00947C5D">
            <w:pPr>
              <w:jc w:val="both"/>
            </w:pPr>
            <w:r>
              <w:t>Expected By</w:t>
            </w:r>
          </w:p>
        </w:tc>
      </w:tr>
      <w:tr w:rsidR="0098257E" w14:paraId="50187872" w14:textId="77777777" w:rsidTr="00F541DC">
        <w:tc>
          <w:tcPr>
            <w:tcW w:w="2122" w:type="dxa"/>
          </w:tcPr>
          <w:p w14:paraId="427B8661" w14:textId="00F623A5" w:rsidR="00F541DC" w:rsidRDefault="00F541DC" w:rsidP="00947C5D">
            <w:pPr>
              <w:jc w:val="both"/>
            </w:pPr>
            <w:r>
              <w:t>Proposal Document</w:t>
            </w:r>
          </w:p>
        </w:tc>
        <w:tc>
          <w:tcPr>
            <w:tcW w:w="5244" w:type="dxa"/>
          </w:tcPr>
          <w:p w14:paraId="17DF06E4" w14:textId="30C33794" w:rsidR="0098257E" w:rsidRDefault="0014409A" w:rsidP="00947C5D">
            <w:pPr>
              <w:jc w:val="both"/>
            </w:pPr>
            <w:r>
              <w:t>The identification</w:t>
            </w:r>
            <w:r w:rsidRPr="0014409A">
              <w:t xml:space="preserve"> </w:t>
            </w:r>
            <w:r w:rsidR="00ED4916">
              <w:t xml:space="preserve">of </w:t>
            </w:r>
            <w:r w:rsidRPr="0014409A">
              <w:t>a problem you can solve through a proper research process</w:t>
            </w:r>
            <w:r w:rsidR="00A41494">
              <w:t xml:space="preserve"> in a formal document.</w:t>
            </w:r>
          </w:p>
        </w:tc>
        <w:tc>
          <w:tcPr>
            <w:tcW w:w="1650" w:type="dxa"/>
          </w:tcPr>
          <w:p w14:paraId="62180F86" w14:textId="5976A56B" w:rsidR="0098257E" w:rsidRDefault="00F541DC" w:rsidP="00947C5D">
            <w:pPr>
              <w:jc w:val="both"/>
            </w:pPr>
            <w:r>
              <w:t>Week 3</w:t>
            </w:r>
          </w:p>
        </w:tc>
      </w:tr>
      <w:tr w:rsidR="0098257E" w14:paraId="2AD9DE32" w14:textId="77777777" w:rsidTr="00F541DC">
        <w:tc>
          <w:tcPr>
            <w:tcW w:w="2122" w:type="dxa"/>
          </w:tcPr>
          <w:p w14:paraId="55D1956A" w14:textId="223AD871" w:rsidR="0098257E" w:rsidRDefault="00A41494" w:rsidP="00947C5D">
            <w:pPr>
              <w:jc w:val="both"/>
            </w:pPr>
            <w:r>
              <w:t>IDD</w:t>
            </w:r>
            <w:r w:rsidR="00F541DC">
              <w:t xml:space="preserve"> Document</w:t>
            </w:r>
          </w:p>
        </w:tc>
        <w:tc>
          <w:tcPr>
            <w:tcW w:w="5244" w:type="dxa"/>
          </w:tcPr>
          <w:p w14:paraId="645DE1D7" w14:textId="47265BCE" w:rsidR="0098257E" w:rsidRDefault="00E54216" w:rsidP="00947C5D">
            <w:pPr>
              <w:jc w:val="both"/>
            </w:pPr>
            <w:r>
              <w:t xml:space="preserve">This document contains </w:t>
            </w:r>
            <w:r w:rsidR="000C51EF">
              <w:t>all</w:t>
            </w:r>
            <w:r>
              <w:t xml:space="preserve"> the processes the team will follow throughout the research and development process</w:t>
            </w:r>
            <w:r w:rsidR="000E4FD2">
              <w:t xml:space="preserve"> </w:t>
            </w:r>
            <w:r w:rsidR="00323F8B">
              <w:t>including</w:t>
            </w:r>
            <w:r w:rsidR="000E4FD2">
              <w:t xml:space="preserve"> Project Goals/Objectives, Project Timelines, Project Constraints, Team Members and responsibilities</w:t>
            </w:r>
            <w:r w:rsidR="005C1609">
              <w:t>, Software Process Model, Development Tools</w:t>
            </w:r>
            <w:r w:rsidR="003A0503">
              <w:t xml:space="preserve">, Programming </w:t>
            </w:r>
            <w:r w:rsidR="005C1609">
              <w:t xml:space="preserve">Languages, </w:t>
            </w:r>
            <w:r w:rsidR="003A0503">
              <w:t xml:space="preserve">Technology </w:t>
            </w:r>
            <w:r w:rsidR="005C1609">
              <w:t>Frameworks</w:t>
            </w:r>
            <w:r w:rsidR="003A0503">
              <w:t xml:space="preserve">, </w:t>
            </w:r>
            <w:r w:rsidR="000C51EF">
              <w:t>an</w:t>
            </w:r>
            <w:r w:rsidR="003A0503">
              <w:t xml:space="preserve"> SRS Document, </w:t>
            </w:r>
            <w:r w:rsidR="008F26B6">
              <w:t xml:space="preserve">UI/UX Sketches, </w:t>
            </w:r>
            <w:r w:rsidR="008F26B6" w:rsidRPr="008F26B6">
              <w:t>UI/UX</w:t>
            </w:r>
            <w:r w:rsidR="008F26B6">
              <w:t xml:space="preserve"> LoFi </w:t>
            </w:r>
            <w:r w:rsidR="00323F8B">
              <w:t>Mock-up</w:t>
            </w:r>
            <w:r w:rsidR="008F26B6">
              <w:t xml:space="preserve">, </w:t>
            </w:r>
            <w:r w:rsidR="008F26B6" w:rsidRPr="008F26B6">
              <w:t>UI/UX</w:t>
            </w:r>
            <w:r w:rsidR="008F26B6">
              <w:t xml:space="preserve"> HiFi Prototype</w:t>
            </w:r>
            <w:r w:rsidR="00323F8B">
              <w:t xml:space="preserve"> and a presentation regarding the project.</w:t>
            </w:r>
          </w:p>
        </w:tc>
        <w:tc>
          <w:tcPr>
            <w:tcW w:w="1650" w:type="dxa"/>
          </w:tcPr>
          <w:p w14:paraId="00ADE940" w14:textId="6E967113" w:rsidR="0098257E" w:rsidRDefault="00F541DC" w:rsidP="00947C5D">
            <w:pPr>
              <w:jc w:val="both"/>
            </w:pPr>
            <w:r>
              <w:t>Week 8</w:t>
            </w:r>
          </w:p>
        </w:tc>
      </w:tr>
      <w:tr w:rsidR="00F541DC" w14:paraId="4BA7A252" w14:textId="77777777" w:rsidTr="00F541DC">
        <w:tc>
          <w:tcPr>
            <w:tcW w:w="2122" w:type="dxa"/>
          </w:tcPr>
          <w:p w14:paraId="0E9C111A" w14:textId="01B44C3C" w:rsidR="00F541DC" w:rsidRDefault="00F541DC" w:rsidP="00947C5D">
            <w:pPr>
              <w:jc w:val="both"/>
            </w:pPr>
            <w:r>
              <w:t>SRS Document</w:t>
            </w:r>
          </w:p>
        </w:tc>
        <w:tc>
          <w:tcPr>
            <w:tcW w:w="5244" w:type="dxa"/>
          </w:tcPr>
          <w:p w14:paraId="1448D596" w14:textId="1475A241" w:rsidR="00F541DC" w:rsidRDefault="004F3279" w:rsidP="00947C5D">
            <w:pPr>
              <w:jc w:val="both"/>
            </w:pPr>
            <w:r>
              <w:t xml:space="preserve">Located within the IDD Document, the SRS Document contains </w:t>
            </w:r>
            <w:r w:rsidR="005D4AF4">
              <w:t>all</w:t>
            </w:r>
            <w:r>
              <w:t xml:space="preserve"> the specif</w:t>
            </w:r>
            <w:r w:rsidR="00643C76">
              <w:t xml:space="preserve">ications of the described </w:t>
            </w:r>
            <w:r w:rsidR="005D4AF4">
              <w:t>product</w:t>
            </w:r>
            <w:r w:rsidR="00643C76">
              <w:t xml:space="preserve"> including </w:t>
            </w:r>
            <w:r w:rsidR="005D4AF4">
              <w:t>all</w:t>
            </w:r>
            <w:r w:rsidR="00643C76">
              <w:t xml:space="preserve"> the function and </w:t>
            </w:r>
            <w:r w:rsidR="005D4AF4">
              <w:t>nonfunctional</w:t>
            </w:r>
            <w:r w:rsidR="00643C76">
              <w:t xml:space="preserve"> requirements</w:t>
            </w:r>
            <w:r w:rsidR="005D4AF4">
              <w:t xml:space="preserve">, Class </w:t>
            </w:r>
            <w:r w:rsidR="000C51EF">
              <w:t>Diagrams,</w:t>
            </w:r>
            <w:r w:rsidR="005D4AF4">
              <w:t xml:space="preserve"> and an activity diagram.</w:t>
            </w:r>
          </w:p>
        </w:tc>
        <w:tc>
          <w:tcPr>
            <w:tcW w:w="1650" w:type="dxa"/>
          </w:tcPr>
          <w:p w14:paraId="49368560" w14:textId="23ED2A78" w:rsidR="00F541DC" w:rsidRDefault="00F541DC" w:rsidP="00947C5D">
            <w:pPr>
              <w:jc w:val="both"/>
            </w:pPr>
            <w:r>
              <w:t>Week 8</w:t>
            </w:r>
          </w:p>
        </w:tc>
      </w:tr>
      <w:tr w:rsidR="0098257E" w14:paraId="2028946D" w14:textId="77777777" w:rsidTr="00F541DC">
        <w:tc>
          <w:tcPr>
            <w:tcW w:w="2122" w:type="dxa"/>
          </w:tcPr>
          <w:p w14:paraId="032DE282" w14:textId="5DA097FF" w:rsidR="0098257E" w:rsidRDefault="00F541DC" w:rsidP="00947C5D">
            <w:pPr>
              <w:jc w:val="both"/>
            </w:pPr>
            <w:r>
              <w:t xml:space="preserve">MVP </w:t>
            </w:r>
            <w:r w:rsidR="008F0282">
              <w:t>Prototype</w:t>
            </w:r>
          </w:p>
        </w:tc>
        <w:tc>
          <w:tcPr>
            <w:tcW w:w="5244" w:type="dxa"/>
          </w:tcPr>
          <w:p w14:paraId="12575901" w14:textId="277194C3" w:rsidR="0098257E" w:rsidRDefault="00CF57EC" w:rsidP="00947C5D">
            <w:pPr>
              <w:jc w:val="both"/>
            </w:pPr>
            <w:r>
              <w:t xml:space="preserve">A functional prototype with all features outlined in the IDD/SRS </w:t>
            </w:r>
            <w:r w:rsidR="002B3EE4">
              <w:t>implemented that has been tested for bugs and follows good programming practi</w:t>
            </w:r>
            <w:r w:rsidR="00067B70">
              <w:t>c</w:t>
            </w:r>
            <w:r w:rsidR="002B3EE4">
              <w:t>es</w:t>
            </w:r>
            <w:r w:rsidR="006D3418">
              <w:t>.</w:t>
            </w:r>
          </w:p>
        </w:tc>
        <w:tc>
          <w:tcPr>
            <w:tcW w:w="1650" w:type="dxa"/>
          </w:tcPr>
          <w:p w14:paraId="3BFE26F0" w14:textId="0ADCFE2C" w:rsidR="0098257E" w:rsidRDefault="00F541DC" w:rsidP="00947C5D">
            <w:pPr>
              <w:jc w:val="both"/>
            </w:pPr>
            <w:r>
              <w:t>Week 16</w:t>
            </w:r>
          </w:p>
        </w:tc>
      </w:tr>
      <w:tr w:rsidR="00F541DC" w14:paraId="79DD7C17" w14:textId="77777777" w:rsidTr="00F541DC">
        <w:tc>
          <w:tcPr>
            <w:tcW w:w="2122" w:type="dxa"/>
          </w:tcPr>
          <w:p w14:paraId="1C4B11A3" w14:textId="0A370850" w:rsidR="00F541DC" w:rsidRDefault="008F0282" w:rsidP="00947C5D">
            <w:pPr>
              <w:jc w:val="both"/>
            </w:pPr>
            <w:r>
              <w:t>R&amp;D Report</w:t>
            </w:r>
          </w:p>
        </w:tc>
        <w:tc>
          <w:tcPr>
            <w:tcW w:w="5244" w:type="dxa"/>
          </w:tcPr>
          <w:p w14:paraId="06F06632" w14:textId="010468A0" w:rsidR="00F541DC" w:rsidRDefault="00067B70" w:rsidP="00947C5D">
            <w:pPr>
              <w:jc w:val="both"/>
            </w:pPr>
            <w:r>
              <w:t>The r</w:t>
            </w:r>
            <w:r w:rsidR="00726005">
              <w:t xml:space="preserve">eport covers the whole development process of the project and will reflect our understanding of the software development and research process </w:t>
            </w:r>
            <w:r w:rsidR="000C51EF">
              <w:t>on a week-by-week basis and a conclusion around all findings we made throughout the project.</w:t>
            </w:r>
          </w:p>
        </w:tc>
        <w:tc>
          <w:tcPr>
            <w:tcW w:w="1650" w:type="dxa"/>
          </w:tcPr>
          <w:p w14:paraId="4F8D46AF" w14:textId="485F385C" w:rsidR="00F541DC" w:rsidRDefault="00F541DC" w:rsidP="00947C5D">
            <w:pPr>
              <w:jc w:val="both"/>
            </w:pPr>
            <w:r>
              <w:t>Week 16</w:t>
            </w:r>
          </w:p>
        </w:tc>
      </w:tr>
    </w:tbl>
    <w:p w14:paraId="671F7E59" w14:textId="3ABF8A55" w:rsidR="00B61682" w:rsidRDefault="00B61682" w:rsidP="00947C5D">
      <w:pPr>
        <w:jc w:val="both"/>
        <w:rPr>
          <w:rFonts w:asciiTheme="majorHAnsi" w:eastAsiaTheme="majorEastAsia" w:hAnsiTheme="majorHAnsi" w:cstheme="majorBidi"/>
          <w:color w:val="1F3763" w:themeColor="accent1" w:themeShade="7F"/>
          <w:sz w:val="24"/>
          <w:szCs w:val="24"/>
        </w:rPr>
      </w:pPr>
    </w:p>
    <w:p w14:paraId="2731311A" w14:textId="738F9A4D" w:rsidR="00FF6927" w:rsidRDefault="00FF6927" w:rsidP="00947C5D">
      <w:pPr>
        <w:pStyle w:val="Heading3"/>
        <w:jc w:val="both"/>
      </w:pPr>
      <w:bookmarkStart w:id="30" w:name="_Toc174618823"/>
      <w:r>
        <w:lastRenderedPageBreak/>
        <w:t>Ownership</w:t>
      </w:r>
      <w:bookmarkEnd w:id="30"/>
    </w:p>
    <w:p w14:paraId="6D67766D" w14:textId="48970211" w:rsidR="00803E56" w:rsidRDefault="00803E56" w:rsidP="00947C5D">
      <w:pPr>
        <w:jc w:val="both"/>
      </w:pPr>
      <w:r>
        <w:t>As per the Yoobee Student Handbook 2024</w:t>
      </w:r>
      <w:r w:rsidR="00450EDB">
        <w:t xml:space="preserve"> – “Display and ownership of student work at Yoobee Colleges: The school can archive, display, or utilise any student work generated during the programme of study. Where students are working on commercial products Yoobee Colleges will not share in any monetary profits, instead will seek 'bragging rights' through media outlets.”</w:t>
      </w:r>
    </w:p>
    <w:p w14:paraId="6E4B9025" w14:textId="0C215690" w:rsidR="000168BE" w:rsidRDefault="000168BE" w:rsidP="00947C5D">
      <w:pPr>
        <w:jc w:val="both"/>
      </w:pPr>
      <w:r>
        <w:t xml:space="preserve">Both Alex Legner and Will Tetzlaff will own the </w:t>
      </w:r>
      <w:r w:rsidR="00331251">
        <w:t>project in its entirety, however as per the student handbook, Yoobee Colleges</w:t>
      </w:r>
      <w:r w:rsidR="009D2F0B">
        <w:t xml:space="preserve"> will </w:t>
      </w:r>
      <w:r w:rsidR="00CB579B">
        <w:t>be entitled</w:t>
      </w:r>
      <w:r w:rsidR="009D2F0B">
        <w:t xml:space="preserve"> to bragging rights where they </w:t>
      </w:r>
      <w:r w:rsidR="00020C3E">
        <w:t>can display the project to anyone</w:t>
      </w:r>
      <w:r w:rsidR="00AE1B4A">
        <w:t xml:space="preserve">. Yoobee Colleges may archive the project for </w:t>
      </w:r>
      <w:r w:rsidR="00CB579B">
        <w:t>students’ academic record</w:t>
      </w:r>
      <w:r w:rsidR="00FD41AC">
        <w:t>s</w:t>
      </w:r>
      <w:r w:rsidR="00CB579B">
        <w:t>.</w:t>
      </w:r>
      <w:r w:rsidR="009544D3">
        <w:t xml:space="preserve"> Yoobee Colleges will not be entitled to distribute this project without authorization from the owners/students.</w:t>
      </w:r>
    </w:p>
    <w:p w14:paraId="50A9E41B" w14:textId="1E7D0561" w:rsidR="009F0C9A" w:rsidRPr="00C017B9" w:rsidRDefault="00FC56B0" w:rsidP="00947C5D">
      <w:pPr>
        <w:jc w:val="both"/>
      </w:pPr>
      <w:r>
        <w:t xml:space="preserve">Technical Supervisor: </w:t>
      </w:r>
      <w:r w:rsidR="00E542D6">
        <w:t>Ranju Ra</w:t>
      </w:r>
      <w:r w:rsidR="00257945">
        <w:t>veendran</w:t>
      </w:r>
    </w:p>
    <w:p w14:paraId="705E7ED1" w14:textId="48CD224C" w:rsidR="00FF6927" w:rsidRDefault="004F2BE7" w:rsidP="00947C5D">
      <w:pPr>
        <w:pStyle w:val="Heading3"/>
        <w:jc w:val="both"/>
      </w:pPr>
      <w:bookmarkStart w:id="31" w:name="_Toc174618824"/>
      <w:r>
        <w:t xml:space="preserve">Potential </w:t>
      </w:r>
      <w:r w:rsidR="00FF6927">
        <w:t>Risk</w:t>
      </w:r>
      <w:r>
        <w:t>s</w:t>
      </w:r>
      <w:bookmarkEnd w:id="31"/>
    </w:p>
    <w:p w14:paraId="3467C525" w14:textId="44941E3C" w:rsidR="00961A68" w:rsidRDefault="00961A68" w:rsidP="00947C5D">
      <w:pPr>
        <w:jc w:val="both"/>
      </w:pPr>
      <w:r>
        <w:t xml:space="preserve">Through our previous experience in game development, both of us knew of a problem that can occur in game development called floating point error. This is when </w:t>
      </w:r>
      <w:r w:rsidR="00A06621">
        <w:t xml:space="preserve">objects at large distances away lose precision in accuracy which is known to cause jittering and </w:t>
      </w:r>
      <w:r w:rsidR="00986A23">
        <w:t>errors. It also means that it can severely limit the world size if we are limited to floating points instead of double</w:t>
      </w:r>
      <w:r w:rsidR="004C0A40">
        <w:t xml:space="preserve"> floating points in a game engine</w:t>
      </w:r>
      <w:r w:rsidR="00361AEC">
        <w:t xml:space="preserve">. This could cause serious issues further into the project if we don’t </w:t>
      </w:r>
      <w:r w:rsidR="008C7C6C">
        <w:t xml:space="preserve">consider this </w:t>
      </w:r>
      <w:r w:rsidR="00361AEC">
        <w:t>early on</w:t>
      </w:r>
      <w:r w:rsidR="004C0A40">
        <w:t>. We will discuss this in further detail</w:t>
      </w:r>
      <w:r w:rsidR="00826B71">
        <w:t xml:space="preserve"> when we choose a game engine for the development of this project.</w:t>
      </w:r>
    </w:p>
    <w:p w14:paraId="1A333D89" w14:textId="0158BD91" w:rsidR="0060638E" w:rsidRDefault="004F2BE7" w:rsidP="00947C5D">
      <w:pPr>
        <w:jc w:val="both"/>
      </w:pPr>
      <w:r>
        <w:t xml:space="preserve">Another potential risk is that we only have 16 weeks total for this entire project. </w:t>
      </w:r>
      <w:r w:rsidR="008450AD">
        <w:t xml:space="preserve">The MVP stage of creating the product is only 8 weeks out of the 16 weeks total. This is a small amount of time to have a complete product. We will </w:t>
      </w:r>
      <w:r w:rsidR="009313E6">
        <w:t>schedule out what needs to be done, however</w:t>
      </w:r>
      <w:r w:rsidR="008C7C6C">
        <w:t>,</w:t>
      </w:r>
      <w:r w:rsidR="009313E6">
        <w:t xml:space="preserve"> there are no extensions for this project so there that potential risk we fall behind and run out of time.</w:t>
      </w:r>
    </w:p>
    <w:p w14:paraId="63437879" w14:textId="656F009F" w:rsidR="009313E6" w:rsidRDefault="009313E6" w:rsidP="00947C5D">
      <w:pPr>
        <w:jc w:val="both"/>
      </w:pPr>
      <w:r>
        <w:t xml:space="preserve">The product we want to create is going to be complex. It </w:t>
      </w:r>
      <w:r w:rsidR="00160BFF">
        <w:t xml:space="preserve">deals </w:t>
      </w:r>
      <w:r>
        <w:t xml:space="preserve">with realistic physics and multiple gameplay mechanics. If something is too complex, we are going to be expected to study it and </w:t>
      </w:r>
      <w:r w:rsidR="00D55D90">
        <w:t xml:space="preserve">overcome the complex issue. We also have a technical advisor who can help us. However, if something is too complicated for both of us to learn and our technical advisor, then we risk not being able to implement a specific feature in the product. </w:t>
      </w:r>
    </w:p>
    <w:p w14:paraId="778C99DC" w14:textId="4C679378" w:rsidR="00D55D90" w:rsidRDefault="00F47093" w:rsidP="00947C5D">
      <w:pPr>
        <w:jc w:val="both"/>
      </w:pPr>
      <w:r>
        <w:t>A</w:t>
      </w:r>
      <w:r w:rsidR="00794398">
        <w:t>nother</w:t>
      </w:r>
      <w:r>
        <w:t xml:space="preserve"> risk that we may end up fac</w:t>
      </w:r>
      <w:r w:rsidR="00794398">
        <w:t xml:space="preserve">ing could be </w:t>
      </w:r>
      <w:r w:rsidR="00175539">
        <w:t xml:space="preserve">performance issues within the game itself. Due to the scale of the project, the game could start to “lag” and </w:t>
      </w:r>
      <w:r w:rsidR="005204C5">
        <w:t xml:space="preserve">run slower than required. There are ways to optimize code to increase the performance of the game, </w:t>
      </w:r>
      <w:r w:rsidR="00EE0B07">
        <w:t>so if we do encounter performance issues, we will have to make time to optimize the code to make the game playable.</w:t>
      </w:r>
    </w:p>
    <w:p w14:paraId="0147EB48" w14:textId="7E2AD192" w:rsidR="00FF6927" w:rsidRDefault="00FF6927" w:rsidP="00947C5D">
      <w:pPr>
        <w:pStyle w:val="Heading3"/>
        <w:jc w:val="both"/>
      </w:pPr>
      <w:bookmarkStart w:id="32" w:name="_Toc174618825"/>
      <w:r w:rsidRPr="00041EAA">
        <w:t>Success Criteria</w:t>
      </w:r>
      <w:bookmarkEnd w:id="32"/>
    </w:p>
    <w:p w14:paraId="7F485835" w14:textId="209CE60B" w:rsidR="00B27CBE" w:rsidRDefault="00B27CBE" w:rsidP="00947C5D">
      <w:pPr>
        <w:jc w:val="both"/>
      </w:pPr>
      <w:r>
        <w:t xml:space="preserve">To determine if this project will be a success or </w:t>
      </w:r>
      <w:r w:rsidR="00DC5508">
        <w:t xml:space="preserve">failure, we will refer to the deliverables of the project. </w:t>
      </w:r>
      <w:r w:rsidR="004C55C9">
        <w:t xml:space="preserve">If we can complete the deliverables on time and answer the question defined </w:t>
      </w:r>
      <w:r w:rsidR="00C4491A">
        <w:t xml:space="preserve">in this proposal in the R&amp;D Report, then this project will be a success as we </w:t>
      </w:r>
      <w:r w:rsidR="00D12387">
        <w:t>will</w:t>
      </w:r>
      <w:r w:rsidR="00C4491A">
        <w:t xml:space="preserve"> have completed what we set out to do. If we do not have a complete MVP by the end of the project, that also doesn’t mean the project is a failure, we can still learn what we need to know </w:t>
      </w:r>
      <w:r w:rsidR="00047371">
        <w:t>from the development of the MVP and answer the question set out for this project</w:t>
      </w:r>
      <w:r w:rsidR="0051707A">
        <w:t xml:space="preserve">. </w:t>
      </w:r>
    </w:p>
    <w:p w14:paraId="0134026B" w14:textId="5F72F03E" w:rsidR="008747D2" w:rsidRDefault="008747D2" w:rsidP="00947C5D">
      <w:pPr>
        <w:jc w:val="both"/>
      </w:pPr>
      <w:r>
        <w:t xml:space="preserve">With all that, we created a simple list </w:t>
      </w:r>
      <w:r w:rsidR="00D12387">
        <w:t>of</w:t>
      </w:r>
      <w:r>
        <w:t xml:space="preserve"> the success of this project:</w:t>
      </w:r>
    </w:p>
    <w:p w14:paraId="136CC461" w14:textId="7EDD6D2D" w:rsidR="005F2E8C" w:rsidRDefault="005F2E8C" w:rsidP="00947C5D">
      <w:pPr>
        <w:pStyle w:val="ListParagraph"/>
        <w:numPr>
          <w:ilvl w:val="0"/>
          <w:numId w:val="2"/>
        </w:numPr>
        <w:jc w:val="both"/>
      </w:pPr>
      <w:r>
        <w:t>All deliverables completed on time.</w:t>
      </w:r>
    </w:p>
    <w:p w14:paraId="4800AC1B" w14:textId="03D6BE31" w:rsidR="005F2E8C" w:rsidRDefault="005F2E8C" w:rsidP="00947C5D">
      <w:pPr>
        <w:pStyle w:val="ListParagraph"/>
        <w:numPr>
          <w:ilvl w:val="0"/>
          <w:numId w:val="2"/>
        </w:numPr>
        <w:jc w:val="both"/>
      </w:pPr>
      <w:r>
        <w:t>Answer the research question within the R&amp;D report.</w:t>
      </w:r>
    </w:p>
    <w:p w14:paraId="52E30B3B" w14:textId="597903F6" w:rsidR="00A85C85" w:rsidRPr="0000168D" w:rsidRDefault="0000168D" w:rsidP="00947C5D">
      <w:pPr>
        <w:pStyle w:val="ListParagraph"/>
        <w:numPr>
          <w:ilvl w:val="0"/>
          <w:numId w:val="2"/>
        </w:numPr>
        <w:jc w:val="both"/>
      </w:pPr>
      <w:r>
        <w:t>MVP does everything outlined in the IDD and SRS.</w:t>
      </w:r>
      <w:r w:rsidR="00A85C85">
        <w:br w:type="page"/>
      </w:r>
    </w:p>
    <w:p w14:paraId="772F70D6" w14:textId="110B3BBE" w:rsidR="00FD4D47" w:rsidRDefault="00A85C85" w:rsidP="00947C5D">
      <w:pPr>
        <w:pStyle w:val="Heading2"/>
        <w:jc w:val="both"/>
      </w:pPr>
      <w:bookmarkStart w:id="33" w:name="_Toc174618826"/>
      <w:r>
        <w:lastRenderedPageBreak/>
        <w:t>Summary</w:t>
      </w:r>
      <w:bookmarkEnd w:id="33"/>
    </w:p>
    <w:p w14:paraId="12442DF1" w14:textId="49B14ABE" w:rsidR="0010165D" w:rsidRDefault="00E43E15" w:rsidP="00947C5D">
      <w:pPr>
        <w:jc w:val="both"/>
      </w:pPr>
      <w:r>
        <w:t>To summarize this project</w:t>
      </w:r>
      <w:r w:rsidR="00196303">
        <w:t>, we aim to create a video game in space where you can build ships/bases, mine/refine resources, explore the void</w:t>
      </w:r>
      <w:r w:rsidR="0086035A">
        <w:t>,</w:t>
      </w:r>
      <w:r w:rsidR="00196303">
        <w:t xml:space="preserve"> and </w:t>
      </w:r>
      <w:r w:rsidR="00305FA7">
        <w:t xml:space="preserve">complete missions. We will create this game to answer the </w:t>
      </w:r>
      <w:r w:rsidR="001F4778">
        <w:t>research question</w:t>
      </w:r>
      <w:r w:rsidR="003A2AC8">
        <w:t>:</w:t>
      </w:r>
      <w:r w:rsidR="001F4778">
        <w:t xml:space="preserve"> </w:t>
      </w:r>
    </w:p>
    <w:p w14:paraId="05EAB2E5" w14:textId="49EC88AD" w:rsidR="00A85C85" w:rsidRPr="00A85C85" w:rsidRDefault="001F4778" w:rsidP="00947C5D">
      <w:pPr>
        <w:jc w:val="both"/>
      </w:pPr>
      <w:r>
        <w:t>“</w:t>
      </w:r>
      <w:r w:rsidRPr="001F4778">
        <w:t>How can realistic space physics and mechanics be balanced with intuitive gameplay to create an immersive and enjoyable experience for players in a space exploration and spacecraft piloting game?</w:t>
      </w:r>
      <w:r>
        <w:t xml:space="preserve">”. </w:t>
      </w:r>
    </w:p>
    <w:p w14:paraId="5586D2B5" w14:textId="02A48327" w:rsidR="007F23F8" w:rsidRDefault="001F4778" w:rsidP="00947C5D">
      <w:pPr>
        <w:jc w:val="both"/>
      </w:pPr>
      <w:r>
        <w:t xml:space="preserve">This project will consist of </w:t>
      </w:r>
      <w:r w:rsidR="004478E5">
        <w:t>4 key phases:</w:t>
      </w:r>
      <w:r w:rsidR="007F23F8" w:rsidRPr="007F23F8">
        <w:t xml:space="preserve"> </w:t>
      </w:r>
    </w:p>
    <w:p w14:paraId="085197D5" w14:textId="4622D253" w:rsidR="004478E5" w:rsidRDefault="004478E5" w:rsidP="00947C5D">
      <w:pPr>
        <w:pStyle w:val="ListParagraph"/>
        <w:numPr>
          <w:ilvl w:val="0"/>
          <w:numId w:val="2"/>
        </w:numPr>
        <w:jc w:val="both"/>
      </w:pPr>
      <w:r>
        <w:t>Proposal Document</w:t>
      </w:r>
      <w:r w:rsidR="007F23F8">
        <w:t xml:space="preserve"> </w:t>
      </w:r>
      <w:r w:rsidR="007F23F8">
        <w:tab/>
      </w:r>
      <w:r w:rsidR="007F23F8">
        <w:tab/>
      </w:r>
      <w:r w:rsidR="00947C5D">
        <w:tab/>
      </w:r>
      <w:r w:rsidR="00947C5D">
        <w:tab/>
      </w:r>
      <w:r w:rsidR="00947C5D">
        <w:tab/>
      </w:r>
      <w:r w:rsidR="00947C5D">
        <w:tab/>
      </w:r>
      <w:r w:rsidR="00947C5D">
        <w:tab/>
      </w:r>
      <w:r w:rsidR="007F23F8">
        <w:t>Week 1 -&gt; Week 3</w:t>
      </w:r>
    </w:p>
    <w:p w14:paraId="0741F9A8" w14:textId="3786FE60" w:rsidR="004478E5" w:rsidRDefault="004478E5" w:rsidP="00947C5D">
      <w:pPr>
        <w:pStyle w:val="ListParagraph"/>
        <w:numPr>
          <w:ilvl w:val="0"/>
          <w:numId w:val="2"/>
        </w:numPr>
        <w:jc w:val="both"/>
      </w:pPr>
      <w:r>
        <w:t>IDD Document/SRS Document</w:t>
      </w:r>
      <w:r w:rsidR="007F23F8">
        <w:tab/>
      </w:r>
      <w:r w:rsidR="00947C5D">
        <w:tab/>
      </w:r>
      <w:r w:rsidR="00947C5D">
        <w:tab/>
      </w:r>
      <w:r w:rsidR="00947C5D">
        <w:tab/>
      </w:r>
      <w:r w:rsidR="00947C5D">
        <w:tab/>
      </w:r>
      <w:r w:rsidR="00947C5D">
        <w:tab/>
      </w:r>
      <w:r w:rsidR="007F23F8" w:rsidRPr="007F23F8">
        <w:t xml:space="preserve">Week </w:t>
      </w:r>
      <w:r w:rsidR="007F23F8">
        <w:t>4</w:t>
      </w:r>
      <w:r w:rsidR="007F23F8" w:rsidRPr="007F23F8">
        <w:t xml:space="preserve"> -&gt; Week </w:t>
      </w:r>
      <w:r w:rsidR="007F23F8">
        <w:t>8</w:t>
      </w:r>
    </w:p>
    <w:p w14:paraId="09135C08" w14:textId="607D59E4" w:rsidR="004478E5" w:rsidRDefault="004478E5" w:rsidP="00947C5D">
      <w:pPr>
        <w:pStyle w:val="ListParagraph"/>
        <w:numPr>
          <w:ilvl w:val="0"/>
          <w:numId w:val="2"/>
        </w:numPr>
        <w:jc w:val="both"/>
      </w:pPr>
      <w:r>
        <w:t>MVP Prototype</w:t>
      </w:r>
      <w:r w:rsidR="007F23F8">
        <w:tab/>
      </w:r>
      <w:r w:rsidR="007F23F8">
        <w:tab/>
      </w:r>
      <w:r w:rsidR="007F23F8">
        <w:tab/>
      </w:r>
      <w:r w:rsidR="00947C5D">
        <w:tab/>
      </w:r>
      <w:r w:rsidR="00947C5D">
        <w:tab/>
      </w:r>
      <w:r w:rsidR="00947C5D">
        <w:tab/>
      </w:r>
      <w:r w:rsidR="00947C5D">
        <w:tab/>
      </w:r>
      <w:r w:rsidR="00947C5D">
        <w:tab/>
      </w:r>
      <w:r w:rsidR="007F23F8" w:rsidRPr="007F23F8">
        <w:t xml:space="preserve">Week </w:t>
      </w:r>
      <w:r w:rsidR="00947C5D">
        <w:t>9</w:t>
      </w:r>
      <w:r w:rsidR="007F23F8" w:rsidRPr="007F23F8">
        <w:t xml:space="preserve"> -&gt; Week </w:t>
      </w:r>
      <w:r w:rsidR="00947C5D">
        <w:t>16</w:t>
      </w:r>
    </w:p>
    <w:p w14:paraId="5D94EB88" w14:textId="27CDBFD4" w:rsidR="00947C5D" w:rsidRDefault="004478E5" w:rsidP="00947C5D">
      <w:pPr>
        <w:pStyle w:val="ListParagraph"/>
        <w:numPr>
          <w:ilvl w:val="0"/>
          <w:numId w:val="2"/>
        </w:numPr>
        <w:jc w:val="both"/>
      </w:pPr>
      <w:r>
        <w:t>R&amp;D Report</w:t>
      </w:r>
      <w:r w:rsidR="007F23F8">
        <w:tab/>
      </w:r>
      <w:r w:rsidR="007F23F8">
        <w:tab/>
      </w:r>
      <w:r w:rsidR="007F23F8">
        <w:tab/>
      </w:r>
      <w:r w:rsidR="00947C5D">
        <w:tab/>
      </w:r>
      <w:r w:rsidR="00947C5D">
        <w:tab/>
      </w:r>
      <w:r w:rsidR="00947C5D">
        <w:tab/>
      </w:r>
      <w:r w:rsidR="00947C5D">
        <w:tab/>
      </w:r>
      <w:r w:rsidR="00947C5D">
        <w:tab/>
      </w:r>
      <w:r w:rsidR="007F23F8" w:rsidRPr="007F23F8">
        <w:t xml:space="preserve">Week </w:t>
      </w:r>
      <w:r w:rsidR="00947C5D">
        <w:t>9</w:t>
      </w:r>
      <w:r w:rsidR="007F23F8" w:rsidRPr="007F23F8">
        <w:t xml:space="preserve"> -&gt; Week </w:t>
      </w:r>
      <w:r w:rsidR="00947C5D">
        <w:t>16</w:t>
      </w:r>
    </w:p>
    <w:p w14:paraId="60204E7C" w14:textId="7CBB8684" w:rsidR="00E827AE" w:rsidRDefault="002318B6" w:rsidP="00E827AE">
      <w:r>
        <w:t xml:space="preserve">We have looked </w:t>
      </w:r>
      <w:r w:rsidR="00A0710B">
        <w:t xml:space="preserve">at existing systems of similar games and </w:t>
      </w:r>
      <w:r w:rsidR="0010165D">
        <w:t>analysed</w:t>
      </w:r>
      <w:r w:rsidR="00A0710B">
        <w:t xml:space="preserve"> </w:t>
      </w:r>
      <w:r w:rsidR="0086035A">
        <w:t xml:space="preserve">them </w:t>
      </w:r>
      <w:r w:rsidR="00A0710B">
        <w:t xml:space="preserve">to see what they do well and what could be done better. With this knowledge and some further research in the IDD/SRS, we will create a plan </w:t>
      </w:r>
      <w:r w:rsidR="0010165D">
        <w:t xml:space="preserve">to create an MVP prototype by the end of the project and answer the research question. </w:t>
      </w:r>
      <w:r w:rsidR="00FD4D47">
        <w:br w:type="page"/>
      </w:r>
    </w:p>
    <w:p w14:paraId="499F9196" w14:textId="77777777" w:rsidR="00C017B5" w:rsidRPr="00C017B5" w:rsidRDefault="00C017B5" w:rsidP="00C017B5">
      <w:pPr>
        <w:pageBreakBefore/>
        <w:spacing w:after="0" w:line="480" w:lineRule="auto"/>
        <w:jc w:val="center"/>
        <w:outlineLvl w:val="0"/>
        <w:rPr>
          <w:rFonts w:ascii="Times New Roman" w:eastAsia="Times New Roman" w:hAnsi="Times New Roman" w:cs="Times New Roman"/>
          <w:b/>
          <w:bCs/>
          <w:sz w:val="24"/>
          <w:szCs w:val="24"/>
          <w:lang w:val="nl-NL" w:eastAsia="en-GB"/>
        </w:rPr>
      </w:pPr>
      <w:bookmarkStart w:id="34" w:name="_Toc174618827"/>
      <w:r w:rsidRPr="00C017B5">
        <w:rPr>
          <w:rFonts w:ascii="Times New Roman" w:eastAsia="Times New Roman" w:hAnsi="Times New Roman" w:cs="Times New Roman"/>
          <w:b/>
          <w:bCs/>
          <w:sz w:val="24"/>
          <w:szCs w:val="24"/>
          <w:lang w:val="nl-NL" w:eastAsia="en-GB"/>
        </w:rPr>
        <w:lastRenderedPageBreak/>
        <w:t>References</w:t>
      </w:r>
      <w:bookmarkEnd w:id="34"/>
    </w:p>
    <w:p w14:paraId="7DC2F91C" w14:textId="77777777" w:rsidR="006C1F49" w:rsidRDefault="006C1F49" w:rsidP="006C1F49">
      <w:pPr>
        <w:pStyle w:val="NormalWeb"/>
        <w:spacing w:before="0" w:beforeAutospacing="0" w:after="0" w:afterAutospacing="0" w:line="480" w:lineRule="auto"/>
        <w:ind w:left="720" w:hanging="720"/>
      </w:pPr>
      <w:r>
        <w:rPr>
          <w:i/>
          <w:iCs/>
        </w:rPr>
        <w:t>32/64-Bit 80x86 Assembly Language architecture</w:t>
      </w:r>
      <w:r>
        <w:t xml:space="preserve">. (n.d.). Google Books. </w:t>
      </w:r>
      <w:r>
        <w:rPr>
          <w:rStyle w:val="url"/>
        </w:rPr>
        <w:t>https://books.google.co.nz/books?hl=en&amp;lr=&amp;id=uxkz5ZBwOWEC&amp;oi=fnd&amp;pg=PP1&amp;ots=Gp31Cd9B7X&amp;sig=u13MQ1GJTQVbknVl38Y5OUwKrwQ&amp;redir_esc=y#v=onepage&amp;q&amp;f=false</w:t>
      </w:r>
    </w:p>
    <w:p w14:paraId="3BDB8FEC" w14:textId="77777777" w:rsidR="006C1F49" w:rsidRDefault="006C1F49" w:rsidP="006C1F49">
      <w:pPr>
        <w:pStyle w:val="NormalWeb"/>
        <w:spacing w:before="0" w:beforeAutospacing="0" w:after="0" w:afterAutospacing="0" w:line="480" w:lineRule="auto"/>
        <w:ind w:left="720" w:hanging="720"/>
      </w:pPr>
      <w:r>
        <w:rPr>
          <w:i/>
          <w:iCs/>
        </w:rPr>
        <w:t>A reflection on Quickfire and Power 2.0</w:t>
      </w:r>
      <w:r>
        <w:t xml:space="preserve">. (2024, February 16). StarMade Dock. </w:t>
      </w:r>
      <w:r>
        <w:rPr>
          <w:rStyle w:val="url"/>
        </w:rPr>
        <w:t>https://starmadedock.net/threads/a-reflection-on-quickfire-and-power-2-0.31856/#post-382500</w:t>
      </w:r>
    </w:p>
    <w:p w14:paraId="712D282C" w14:textId="77777777" w:rsidR="006C1F49" w:rsidRDefault="006C1F49" w:rsidP="006C1F49">
      <w:pPr>
        <w:pStyle w:val="NormalWeb"/>
        <w:spacing w:before="0" w:beforeAutospacing="0" w:after="0" w:afterAutospacing="0" w:line="480" w:lineRule="auto"/>
        <w:ind w:left="720" w:hanging="720"/>
      </w:pPr>
      <w:r>
        <w:rPr>
          <w:i/>
          <w:iCs/>
        </w:rPr>
        <w:t>Core techniques and algorithms in game programming</w:t>
      </w:r>
      <w:r>
        <w:t xml:space="preserve">. (n.d.). Google Books. </w:t>
      </w:r>
      <w:r>
        <w:rPr>
          <w:rStyle w:val="url"/>
        </w:rPr>
        <w:t>https://books.google.co.nz/books?hl=en&amp;lr=&amp;id=IfDouSUqOUIC&amp;oi=fnd&amp;pg=PR25&amp;ots=h2cj0J8Gl-&amp;sig=L9vHCKD64HO-1VZvicvv11n5tAQ&amp;redir_esc=y#v=onepage&amp;q&amp;f=false</w:t>
      </w:r>
    </w:p>
    <w:p w14:paraId="6C6B1F36" w14:textId="77777777" w:rsidR="006C1F49" w:rsidRDefault="006C1F49" w:rsidP="006C1F49">
      <w:pPr>
        <w:pStyle w:val="NormalWeb"/>
        <w:spacing w:before="0" w:beforeAutospacing="0" w:after="0" w:afterAutospacing="0" w:line="480" w:lineRule="auto"/>
        <w:ind w:left="720" w:hanging="720"/>
      </w:pPr>
      <w:r>
        <w:rPr>
          <w:i/>
          <w:iCs/>
        </w:rPr>
        <w:t>Empyrion - Galactic Survival on Steam</w:t>
      </w:r>
      <w:r>
        <w:t xml:space="preserve">. (n.d.). </w:t>
      </w:r>
      <w:r>
        <w:rPr>
          <w:rStyle w:val="url"/>
        </w:rPr>
        <w:t>https://store.steampowered.com/app/383120/Empyrion__Galactic_Survival/</w:t>
      </w:r>
    </w:p>
    <w:p w14:paraId="649944F0" w14:textId="77777777" w:rsidR="006C1F49" w:rsidRDefault="006C1F49" w:rsidP="006C1F49">
      <w:pPr>
        <w:pStyle w:val="NormalWeb"/>
        <w:spacing w:before="0" w:beforeAutospacing="0" w:after="0" w:afterAutospacing="0" w:line="480" w:lineRule="auto"/>
        <w:ind w:left="720" w:hanging="720"/>
      </w:pPr>
      <w:r>
        <w:rPr>
          <w:i/>
          <w:iCs/>
        </w:rPr>
        <w:t>Empyrion Example Image</w:t>
      </w:r>
      <w:r>
        <w:t xml:space="preserve">. (n.d.). </w:t>
      </w:r>
      <w:r>
        <w:rPr>
          <w:rStyle w:val="url"/>
        </w:rPr>
        <w:t>https://shared.akamai.steamstatic.com/store_item_assets/steam/apps/383120/ss_d54b8fe0ef5b0109e2001a6ed84fdf2c11aee00a.1920x1080.jpg?t=1709747913</w:t>
      </w:r>
    </w:p>
    <w:p w14:paraId="66F6A1CC" w14:textId="77777777" w:rsidR="006C1F49" w:rsidRDefault="006C1F49" w:rsidP="006C1F49">
      <w:pPr>
        <w:pStyle w:val="NormalWeb"/>
        <w:spacing w:before="0" w:beforeAutospacing="0" w:after="0" w:afterAutospacing="0" w:line="480" w:lineRule="auto"/>
        <w:ind w:left="720" w:hanging="720"/>
      </w:pPr>
      <w:r>
        <w:t xml:space="preserve">Faux, D. A., &amp; Godolphin, J. (2021). The floating point: Tales of the unexpected. </w:t>
      </w:r>
      <w:r>
        <w:rPr>
          <w:i/>
          <w:iCs/>
        </w:rPr>
        <w:t>American Journal of Physics</w:t>
      </w:r>
      <w:r>
        <w:t xml:space="preserve">, </w:t>
      </w:r>
      <w:r>
        <w:rPr>
          <w:i/>
          <w:iCs/>
        </w:rPr>
        <w:t>89</w:t>
      </w:r>
      <w:r>
        <w:t xml:space="preserve">(8), 806–814. </w:t>
      </w:r>
      <w:r>
        <w:rPr>
          <w:rStyle w:val="url"/>
        </w:rPr>
        <w:t>https://doi.org/10.1119/10.0003915</w:t>
      </w:r>
    </w:p>
    <w:p w14:paraId="1EA9FD8E" w14:textId="77777777" w:rsidR="006C1F49" w:rsidRDefault="006C1F49" w:rsidP="006C1F49">
      <w:pPr>
        <w:pStyle w:val="NormalWeb"/>
        <w:spacing w:before="0" w:beforeAutospacing="0" w:after="0" w:afterAutospacing="0" w:line="480" w:lineRule="auto"/>
        <w:ind w:left="720" w:hanging="720"/>
      </w:pPr>
      <w:r>
        <w:rPr>
          <w:i/>
          <w:iCs/>
        </w:rPr>
        <w:t>From the Depths Example Image</w:t>
      </w:r>
      <w:r>
        <w:t xml:space="preserve">. (n.d.). </w:t>
      </w:r>
      <w:r>
        <w:rPr>
          <w:rStyle w:val="url"/>
        </w:rPr>
        <w:t>https://www.reddit.com/media?url=https%3A%2F%2Fpreview.redd.it%2Fylshhfcl04811.jpg%3Fauto%3Dwebp%26s%3Ddc4cc900c4048e039ce8b38736cc601e15b1cad2</w:t>
      </w:r>
    </w:p>
    <w:p w14:paraId="7A710062" w14:textId="77777777" w:rsidR="006C1F49" w:rsidRDefault="006C1F49" w:rsidP="006C1F49">
      <w:pPr>
        <w:pStyle w:val="NormalWeb"/>
        <w:spacing w:before="0" w:beforeAutospacing="0" w:after="0" w:afterAutospacing="0" w:line="480" w:lineRule="auto"/>
        <w:ind w:left="720" w:hanging="720"/>
      </w:pPr>
      <w:r>
        <w:rPr>
          <w:i/>
          <w:iCs/>
        </w:rPr>
        <w:t>From the depths on Steam</w:t>
      </w:r>
      <w:r>
        <w:t xml:space="preserve">. (n.d.). </w:t>
      </w:r>
      <w:r>
        <w:rPr>
          <w:rStyle w:val="url"/>
        </w:rPr>
        <w:t>https://store.steampowered.com/app/268650/From_the_Depths/</w:t>
      </w:r>
    </w:p>
    <w:p w14:paraId="5C289A99" w14:textId="77777777" w:rsidR="006C1F49" w:rsidRDefault="006C1F49" w:rsidP="006C1F49">
      <w:pPr>
        <w:pStyle w:val="NormalWeb"/>
        <w:spacing w:before="0" w:beforeAutospacing="0" w:after="0" w:afterAutospacing="0" w:line="480" w:lineRule="auto"/>
        <w:ind w:left="720" w:hanging="720"/>
      </w:pPr>
      <w:r>
        <w:rPr>
          <w:i/>
          <w:iCs/>
        </w:rPr>
        <w:lastRenderedPageBreak/>
        <w:t>Game Development with Construct 2</w:t>
      </w:r>
      <w:r>
        <w:t xml:space="preserve">. (n.d.). Google Books. </w:t>
      </w:r>
      <w:r>
        <w:rPr>
          <w:rStyle w:val="url"/>
        </w:rPr>
        <w:t>https://books.google.co.nz/books?hl=en&amp;lr=&amp;id=CXckDwAAQBAJ&amp;oi=fnd&amp;pg=PR3&amp;ots=jmOU52GI0d&amp;sig=im7AmXheA15lydKUDl_UqjKU5R4&amp;redir_esc=y#v=onepage&amp;q&amp;f=false</w:t>
      </w:r>
    </w:p>
    <w:p w14:paraId="1CBFC81C" w14:textId="77777777" w:rsidR="006C1F49" w:rsidRDefault="006C1F49" w:rsidP="006C1F49">
      <w:pPr>
        <w:pStyle w:val="NormalWeb"/>
        <w:spacing w:before="0" w:beforeAutospacing="0" w:after="0" w:afterAutospacing="0" w:line="480" w:lineRule="auto"/>
        <w:ind w:left="720" w:hanging="720"/>
      </w:pPr>
      <w:r>
        <w:t xml:space="preserve">GMODISM. (2022, May 12). </w:t>
      </w:r>
      <w:r>
        <w:rPr>
          <w:i/>
          <w:iCs/>
        </w:rPr>
        <w:t>The current state of StarMade 2022 - Is StarMade dead?</w:t>
      </w:r>
      <w:r>
        <w:t xml:space="preserve"> [Video]. YouTube. </w:t>
      </w:r>
      <w:r>
        <w:rPr>
          <w:rStyle w:val="url"/>
        </w:rPr>
        <w:t>https://www.youtube.com/watch?v=noC4YCVaMxQ</w:t>
      </w:r>
    </w:p>
    <w:p w14:paraId="55BEF13D" w14:textId="77777777" w:rsidR="006C1F49" w:rsidRDefault="006C1F49" w:rsidP="006C1F49">
      <w:pPr>
        <w:pStyle w:val="NormalWeb"/>
        <w:spacing w:before="0" w:beforeAutospacing="0" w:after="0" w:afterAutospacing="0" w:line="480" w:lineRule="auto"/>
        <w:ind w:left="720" w:hanging="720"/>
      </w:pPr>
      <w:r>
        <w:t xml:space="preserve">Grayson, N. (2014, February 19). It </w:t>
      </w:r>
      <w:proofErr w:type="gramStart"/>
      <w:r>
        <w:t>came:</w:t>
      </w:r>
      <w:proofErr w:type="gramEnd"/>
      <w:r>
        <w:t xml:space="preserve"> from the depths. </w:t>
      </w:r>
      <w:r>
        <w:rPr>
          <w:i/>
          <w:iCs/>
        </w:rPr>
        <w:t>Rock Paper Shotgun</w:t>
      </w:r>
      <w:r>
        <w:t xml:space="preserve">. </w:t>
      </w:r>
      <w:r>
        <w:rPr>
          <w:rStyle w:val="url"/>
        </w:rPr>
        <w:t>https://www.rockpapershotgun.com/it-came-from-the-depths</w:t>
      </w:r>
    </w:p>
    <w:p w14:paraId="1939A274" w14:textId="77777777" w:rsidR="006C1F49" w:rsidRDefault="006C1F49" w:rsidP="006C1F49">
      <w:pPr>
        <w:pStyle w:val="NormalWeb"/>
        <w:spacing w:before="0" w:beforeAutospacing="0" w:after="0" w:afterAutospacing="0" w:line="480" w:lineRule="auto"/>
        <w:ind w:left="720" w:hanging="720"/>
      </w:pPr>
      <w:r>
        <w:t xml:space="preserve">Gunaratne, T. K. (2023). Evaluation of the use of low precision Floating-Point arithmetic for applications in radio astronomy. In </w:t>
      </w:r>
      <w:r>
        <w:rPr>
          <w:i/>
          <w:iCs/>
        </w:rPr>
        <w:t>Lecture notes in computer science</w:t>
      </w:r>
      <w:r>
        <w:t xml:space="preserve"> (pp. 155–170). </w:t>
      </w:r>
      <w:r>
        <w:rPr>
          <w:rStyle w:val="url"/>
        </w:rPr>
        <w:t>https://doi.org/10.1007/978-3-031-32180-1_10</w:t>
      </w:r>
    </w:p>
    <w:p w14:paraId="531A0831" w14:textId="77777777" w:rsidR="006C1F49" w:rsidRDefault="006C1F49" w:rsidP="006C1F49">
      <w:pPr>
        <w:pStyle w:val="NormalWeb"/>
        <w:spacing w:before="0" w:beforeAutospacing="0" w:after="0" w:afterAutospacing="0" w:line="480" w:lineRule="auto"/>
        <w:ind w:left="720" w:hanging="720"/>
      </w:pPr>
      <w:r>
        <w:t xml:space="preserve">Hayward, A. (2014, May 8). </w:t>
      </w:r>
      <w:r>
        <w:rPr>
          <w:i/>
          <w:iCs/>
        </w:rPr>
        <w:t>Space Engineers: Minecraft amidst the stars? - IGN</w:t>
      </w:r>
      <w:r>
        <w:t xml:space="preserve">. IGN. </w:t>
      </w:r>
      <w:r>
        <w:rPr>
          <w:rStyle w:val="url"/>
        </w:rPr>
        <w:t>https://www.ign.com/articles/2014/05/08/space-engineers-minecraft-amidst-the-stars</w:t>
      </w:r>
    </w:p>
    <w:p w14:paraId="28B927A7" w14:textId="77777777" w:rsidR="006C1F49" w:rsidRDefault="006C1F49" w:rsidP="006C1F49">
      <w:pPr>
        <w:pStyle w:val="NormalWeb"/>
        <w:spacing w:before="0" w:beforeAutospacing="0" w:after="0" w:afterAutospacing="0" w:line="480" w:lineRule="auto"/>
        <w:ind w:left="720" w:hanging="720"/>
      </w:pPr>
      <w:r>
        <w:t xml:space="preserve">Hazzor. (2022, July 29). </w:t>
      </w:r>
      <w:r>
        <w:rPr>
          <w:i/>
          <w:iCs/>
        </w:rPr>
        <w:t>From the depths is one of the video games of all time.</w:t>
      </w:r>
      <w:r>
        <w:t xml:space="preserve"> [Video]. YouTube. </w:t>
      </w:r>
      <w:r>
        <w:rPr>
          <w:rStyle w:val="url"/>
        </w:rPr>
        <w:t>https://www.youtube.com/watch?v=HdXOd-4bNk8</w:t>
      </w:r>
    </w:p>
    <w:p w14:paraId="62330210" w14:textId="77777777" w:rsidR="006C1F49" w:rsidRDefault="006C1F49" w:rsidP="006C1F49">
      <w:pPr>
        <w:pStyle w:val="NormalWeb"/>
        <w:spacing w:before="0" w:beforeAutospacing="0" w:after="0" w:afterAutospacing="0" w:line="480" w:lineRule="auto"/>
        <w:ind w:left="720" w:hanging="720"/>
      </w:pPr>
      <w:r>
        <w:t xml:space="preserve">Henry, B. (2021, November 24). </w:t>
      </w:r>
      <w:r>
        <w:rPr>
          <w:i/>
          <w:iCs/>
        </w:rPr>
        <w:t>Multiplayer Server Basics | Creating a multiplayer game Server - Part 1</w:t>
      </w:r>
      <w:r>
        <w:t xml:space="preserve">. DEV Community. </w:t>
      </w:r>
      <w:r>
        <w:rPr>
          <w:rStyle w:val="url"/>
        </w:rPr>
        <w:t>https://dev.to/ibmdeveloper/multiplayer-server-basics-ep-1-creating-a-multiplayer-game-server-5aed</w:t>
      </w:r>
    </w:p>
    <w:p w14:paraId="59E31C31" w14:textId="77777777" w:rsidR="006C1F49" w:rsidRDefault="006C1F49" w:rsidP="006C1F49">
      <w:pPr>
        <w:pStyle w:val="NormalWeb"/>
        <w:spacing w:before="0" w:beforeAutospacing="0" w:after="0" w:afterAutospacing="0" w:line="480" w:lineRule="auto"/>
        <w:ind w:left="720" w:hanging="720"/>
      </w:pPr>
      <w:r>
        <w:rPr>
          <w:i/>
          <w:iCs/>
        </w:rPr>
        <w:t>I don’t think there’s any active servers. Last I heard this game was all but completely abandoned and save the [Comment on “Active Servers? Hey all, wondering if anyone’s still around playing this beauty of a game. Any active servers around?”]</w:t>
      </w:r>
      <w:r>
        <w:t xml:space="preserve">. (2024, July 17). </w:t>
      </w:r>
      <w:r>
        <w:rPr>
          <w:rStyle w:val="url"/>
        </w:rPr>
        <w:t>https://www.reddit.com/r/Starmade/comments/1e56jfz/active_servers/</w:t>
      </w:r>
    </w:p>
    <w:p w14:paraId="78BD71B8" w14:textId="77777777" w:rsidR="006C1F49" w:rsidRDefault="006C1F49" w:rsidP="006C1F49">
      <w:pPr>
        <w:pStyle w:val="NormalWeb"/>
        <w:spacing w:before="0" w:beforeAutospacing="0" w:after="0" w:afterAutospacing="0" w:line="480" w:lineRule="auto"/>
        <w:ind w:left="720" w:hanging="720"/>
      </w:pPr>
      <w:r>
        <w:t xml:space="preserve">Kane, I. (2024, January 25). Empyrion – Galactic Survival (Updated Early Access) review – Galaxy-Sized Fun - </w:t>
      </w:r>
      <w:proofErr w:type="spellStart"/>
      <w:r>
        <w:t>CyberPowerPC</w:t>
      </w:r>
      <w:proofErr w:type="spellEnd"/>
      <w:r>
        <w:t xml:space="preserve">. </w:t>
      </w:r>
      <w:proofErr w:type="spellStart"/>
      <w:r>
        <w:rPr>
          <w:i/>
          <w:iCs/>
        </w:rPr>
        <w:t>CyberPowerPC</w:t>
      </w:r>
      <w:proofErr w:type="spellEnd"/>
      <w:r>
        <w:t xml:space="preserve">. </w:t>
      </w:r>
      <w:r>
        <w:rPr>
          <w:rStyle w:val="url"/>
        </w:rPr>
        <w:lastRenderedPageBreak/>
        <w:t>https://www.cyberpowerpc.com/blog/empyrion-galactic-survival-updated-early-access-review-galaxy-sized-fun-2/</w:t>
      </w:r>
    </w:p>
    <w:p w14:paraId="16C08B98" w14:textId="77777777" w:rsidR="006C1F49" w:rsidRDefault="006C1F49" w:rsidP="006C1F49">
      <w:pPr>
        <w:pStyle w:val="NormalWeb"/>
        <w:spacing w:before="0" w:beforeAutospacing="0" w:after="0" w:afterAutospacing="0" w:line="480" w:lineRule="auto"/>
        <w:ind w:left="720" w:hanging="720"/>
      </w:pPr>
      <w:r>
        <w:t xml:space="preserve">Livingston, C. (2015, January 15). </w:t>
      </w:r>
      <w:r>
        <w:rPr>
          <w:i/>
          <w:iCs/>
        </w:rPr>
        <w:t>Exploring StarMade, a voxel-based space sandbox</w:t>
      </w:r>
      <w:r>
        <w:t xml:space="preserve">. </w:t>
      </w:r>
      <w:proofErr w:type="spellStart"/>
      <w:r>
        <w:t>Pcgamer</w:t>
      </w:r>
      <w:proofErr w:type="spellEnd"/>
      <w:r>
        <w:t xml:space="preserve">. </w:t>
      </w:r>
      <w:r>
        <w:rPr>
          <w:rStyle w:val="url"/>
        </w:rPr>
        <w:t>https://www.pcgamer.com/exploring-starmade-an-voxel-based-space-sandbox/</w:t>
      </w:r>
    </w:p>
    <w:p w14:paraId="73B8017C" w14:textId="77777777" w:rsidR="006C1F49" w:rsidRDefault="006C1F49" w:rsidP="006C1F49">
      <w:pPr>
        <w:pStyle w:val="NormalWeb"/>
        <w:spacing w:before="0" w:beforeAutospacing="0" w:after="0" w:afterAutospacing="0" w:line="480" w:lineRule="auto"/>
        <w:ind w:left="720" w:hanging="720"/>
      </w:pPr>
      <w:r>
        <w:t xml:space="preserve">Page, M. J., Moher, D., Bossuyt, P. M., </w:t>
      </w:r>
      <w:proofErr w:type="spellStart"/>
      <w:r>
        <w:t>Boutron</w:t>
      </w:r>
      <w:proofErr w:type="spellEnd"/>
      <w:r>
        <w:t xml:space="preserve">, I., Hoffmann, T. C., Mulrow, C. D., </w:t>
      </w:r>
      <w:proofErr w:type="spellStart"/>
      <w:r>
        <w:t>Shamseer</w:t>
      </w:r>
      <w:proofErr w:type="spellEnd"/>
      <w:r>
        <w:t xml:space="preserve">, L., Tetzlaff, J. M., Akl, E. A., Brennan, S. E., Chou, R., Glanville, J., Grimshaw, J. M., Hróbjartsson, A., Lalu, M. M., Li, T., Loder, E. W., Mayo-Wilson, E., McDonald, S., . . . McKenzie, J. E. (2021). PRISMA 2020 explanation and elaboration: updated guidance and exemplars for reporting systematic reviews. </w:t>
      </w:r>
      <w:r>
        <w:rPr>
          <w:i/>
          <w:iCs/>
        </w:rPr>
        <w:t>BMJ</w:t>
      </w:r>
      <w:r>
        <w:t xml:space="preserve">, n160. </w:t>
      </w:r>
      <w:r>
        <w:rPr>
          <w:rStyle w:val="url"/>
        </w:rPr>
        <w:t>https://doi.org/10.1136/bmj.n160</w:t>
      </w:r>
    </w:p>
    <w:p w14:paraId="751DE5E2" w14:textId="77777777" w:rsidR="006C1F49" w:rsidRDefault="006C1F49" w:rsidP="006C1F49">
      <w:pPr>
        <w:pStyle w:val="NormalWeb"/>
        <w:spacing w:before="0" w:beforeAutospacing="0" w:after="0" w:afterAutospacing="0" w:line="480" w:lineRule="auto"/>
        <w:ind w:left="720" w:hanging="720"/>
      </w:pPr>
      <w:r>
        <w:t xml:space="preserve">Pearson, C. (2021, July 29). </w:t>
      </w:r>
      <w:proofErr w:type="spellStart"/>
      <w:r>
        <w:t>Starbase’s</w:t>
      </w:r>
      <w:proofErr w:type="spellEnd"/>
      <w:r>
        <w:t xml:space="preserve"> early access space race has begun. </w:t>
      </w:r>
      <w:r>
        <w:rPr>
          <w:i/>
          <w:iCs/>
        </w:rPr>
        <w:t>Rock Paper Shotgun</w:t>
      </w:r>
      <w:r>
        <w:t xml:space="preserve">. </w:t>
      </w:r>
      <w:r>
        <w:rPr>
          <w:rStyle w:val="url"/>
        </w:rPr>
        <w:t>https://www.rockpapershotgun.com/starbase-early-access-release-1</w:t>
      </w:r>
    </w:p>
    <w:p w14:paraId="1709086A" w14:textId="77777777" w:rsidR="006C1F49" w:rsidRDefault="006C1F49" w:rsidP="006C1F49">
      <w:pPr>
        <w:pStyle w:val="NormalWeb"/>
        <w:spacing w:before="0" w:beforeAutospacing="0" w:after="0" w:afterAutospacing="0" w:line="480" w:lineRule="auto"/>
        <w:ind w:left="720" w:hanging="720"/>
      </w:pPr>
      <w:r>
        <w:rPr>
          <w:i/>
          <w:iCs/>
        </w:rPr>
        <w:t>PRISMA statement</w:t>
      </w:r>
      <w:r>
        <w:t xml:space="preserve">. (n.d.). PRISMA Statement. </w:t>
      </w:r>
      <w:r>
        <w:rPr>
          <w:rStyle w:val="url"/>
        </w:rPr>
        <w:t>https://www.prisma-statement.org/</w:t>
      </w:r>
    </w:p>
    <w:p w14:paraId="162119B6" w14:textId="77777777" w:rsidR="006C1F49" w:rsidRDefault="006C1F49" w:rsidP="006C1F49">
      <w:pPr>
        <w:pStyle w:val="NormalWeb"/>
        <w:spacing w:before="0" w:beforeAutospacing="0" w:after="0" w:afterAutospacing="0" w:line="480" w:lineRule="auto"/>
        <w:ind w:left="720" w:hanging="720"/>
      </w:pPr>
      <w:r>
        <w:rPr>
          <w:i/>
          <w:iCs/>
        </w:rPr>
        <w:t>Space Engineers Example Image</w:t>
      </w:r>
      <w:r>
        <w:t xml:space="preserve">. (n.d.). </w:t>
      </w:r>
      <w:r>
        <w:rPr>
          <w:rStyle w:val="url"/>
        </w:rPr>
        <w:t>https://assetsio.gnwcdn.com/space-engineers-is-finally-heading-to-xbox-one-in-april-1582240603802.jpg?width=1200&amp;height=630&amp;fit=crop&amp;enable=upscale&amp;auto=webp</w:t>
      </w:r>
    </w:p>
    <w:p w14:paraId="0EE41411" w14:textId="77777777" w:rsidR="006C1F49" w:rsidRDefault="006C1F49" w:rsidP="006C1F49">
      <w:pPr>
        <w:pStyle w:val="NormalWeb"/>
        <w:spacing w:before="0" w:beforeAutospacing="0" w:after="0" w:afterAutospacing="0" w:line="480" w:lineRule="auto"/>
        <w:ind w:left="720" w:hanging="720"/>
      </w:pPr>
      <w:r>
        <w:rPr>
          <w:i/>
          <w:iCs/>
        </w:rPr>
        <w:t>Space engineers on steam</w:t>
      </w:r>
      <w:r>
        <w:t xml:space="preserve">. (n.d.). </w:t>
      </w:r>
      <w:r>
        <w:rPr>
          <w:rStyle w:val="url"/>
        </w:rPr>
        <w:t>https://store.steampowered.com/app/244850/Space_Engineers/</w:t>
      </w:r>
    </w:p>
    <w:p w14:paraId="5EE28573" w14:textId="77777777" w:rsidR="006C1F49" w:rsidRDefault="006C1F49" w:rsidP="006C1F49">
      <w:pPr>
        <w:pStyle w:val="NormalWeb"/>
        <w:spacing w:before="0" w:beforeAutospacing="0" w:after="0" w:afterAutospacing="0" w:line="480" w:lineRule="auto"/>
        <w:ind w:left="720" w:hanging="720"/>
      </w:pPr>
      <w:r>
        <w:rPr>
          <w:i/>
          <w:iCs/>
        </w:rPr>
        <w:t>StarBase Example Image</w:t>
      </w:r>
      <w:r>
        <w:t xml:space="preserve">. (n.d.). </w:t>
      </w:r>
      <w:r>
        <w:rPr>
          <w:rStyle w:val="url"/>
        </w:rPr>
        <w:t>https://nichegamer.com/wp-content/uploads/2020/02/starbase2-10-20.jpg</w:t>
      </w:r>
    </w:p>
    <w:p w14:paraId="33266C3D" w14:textId="77777777" w:rsidR="006C1F49" w:rsidRDefault="006C1F49" w:rsidP="006C1F49">
      <w:pPr>
        <w:pStyle w:val="NormalWeb"/>
        <w:spacing w:before="0" w:beforeAutospacing="0" w:after="0" w:afterAutospacing="0" w:line="480" w:lineRule="auto"/>
        <w:ind w:left="720" w:hanging="720"/>
      </w:pPr>
      <w:proofErr w:type="spellStart"/>
      <w:r>
        <w:rPr>
          <w:i/>
          <w:iCs/>
        </w:rPr>
        <w:t>Starbase</w:t>
      </w:r>
      <w:proofErr w:type="spellEnd"/>
      <w:r>
        <w:rPr>
          <w:i/>
          <w:iCs/>
        </w:rPr>
        <w:t xml:space="preserve"> on Steam</w:t>
      </w:r>
      <w:r>
        <w:t xml:space="preserve">. (n.d.). </w:t>
      </w:r>
      <w:r>
        <w:rPr>
          <w:rStyle w:val="url"/>
        </w:rPr>
        <w:t>https://store.steampowered.com/app/454120/Starbase/</w:t>
      </w:r>
    </w:p>
    <w:p w14:paraId="6413235E" w14:textId="77777777" w:rsidR="006C1F49" w:rsidRDefault="006C1F49" w:rsidP="006C1F49">
      <w:pPr>
        <w:pStyle w:val="NormalWeb"/>
        <w:spacing w:before="0" w:beforeAutospacing="0" w:after="0" w:afterAutospacing="0" w:line="480" w:lineRule="auto"/>
        <w:ind w:left="720" w:hanging="720"/>
      </w:pPr>
      <w:r>
        <w:rPr>
          <w:i/>
          <w:iCs/>
        </w:rPr>
        <w:lastRenderedPageBreak/>
        <w:t>StarMade Example Image</w:t>
      </w:r>
      <w:r>
        <w:t xml:space="preserve">. (n.d.). </w:t>
      </w:r>
      <w:r>
        <w:rPr>
          <w:rStyle w:val="url"/>
        </w:rPr>
        <w:t>https://i.ytimg.com/vi/PTmtUsYu2A4/hq720.jpg?sqp=-oaymwEhCK4FEIIDSFryq4qpAxMIARUAAAAAGAElAADIQj0AgKJD&amp;rs=AOn4CLAbh_oaCrk8vYIYNuv8k0TgcDuGEQ</w:t>
      </w:r>
    </w:p>
    <w:p w14:paraId="4D40CABA" w14:textId="77777777" w:rsidR="006C1F49" w:rsidRDefault="006C1F49" w:rsidP="006C1F49">
      <w:pPr>
        <w:pStyle w:val="NormalWeb"/>
        <w:spacing w:before="0" w:beforeAutospacing="0" w:after="0" w:afterAutospacing="0" w:line="480" w:lineRule="auto"/>
        <w:ind w:left="720" w:hanging="720"/>
      </w:pPr>
      <w:r>
        <w:rPr>
          <w:i/>
          <w:iCs/>
        </w:rPr>
        <w:t>StarMade on Steam</w:t>
      </w:r>
      <w:r>
        <w:t xml:space="preserve">. (n.d.). </w:t>
      </w:r>
      <w:r>
        <w:rPr>
          <w:rStyle w:val="url"/>
        </w:rPr>
        <w:t>https://store.steampowered.com/app/244770/StarMade/</w:t>
      </w:r>
    </w:p>
    <w:p w14:paraId="49AE2BE5"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Dwarf-Lord Pangolin :: Review for space Engineers</w:t>
      </w:r>
      <w:r>
        <w:t xml:space="preserve">. (n.d.). </w:t>
      </w:r>
      <w:r>
        <w:rPr>
          <w:rStyle w:val="url"/>
        </w:rPr>
        <w:t>https://steamcommunity.com/profiles/76561198018141136/recommended/244850/</w:t>
      </w:r>
    </w:p>
    <w:p w14:paraId="39D6C05E"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xml:space="preserve">: Gus :: Review for </w:t>
      </w:r>
      <w:proofErr w:type="spellStart"/>
      <w:r>
        <w:rPr>
          <w:i/>
          <w:iCs/>
        </w:rPr>
        <w:t>Starbase</w:t>
      </w:r>
      <w:proofErr w:type="spellEnd"/>
      <w:r>
        <w:t xml:space="preserve">. (n.d.). </w:t>
      </w:r>
      <w:r>
        <w:rPr>
          <w:rStyle w:val="url"/>
        </w:rPr>
        <w:t>https://steamcommunity.com/id/kurangasu/recommended/454120/</w:t>
      </w:r>
    </w:p>
    <w:p w14:paraId="7E9E9742"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Ichigo Usagi :: Review for space Engineers</w:t>
      </w:r>
      <w:r>
        <w:t xml:space="preserve">. (n.d.). </w:t>
      </w:r>
      <w:r>
        <w:rPr>
          <w:rStyle w:val="url"/>
        </w:rPr>
        <w:t>https://steamcommunity.com/id/ichigo_usagi/recommended/244850/</w:t>
      </w:r>
    </w:p>
    <w:p w14:paraId="251DB943"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oneshot2killls :: Review for From The Depths</w:t>
      </w:r>
      <w:r>
        <w:t xml:space="preserve">. (n.d.). </w:t>
      </w:r>
      <w:r>
        <w:rPr>
          <w:rStyle w:val="url"/>
        </w:rPr>
        <w:t>https://steamcommunity.com/profiles/76561198853960799/recommended/268650/</w:t>
      </w:r>
    </w:p>
    <w:p w14:paraId="0059039B"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Rimon :: Review for Empyrion - Galactic Survival</w:t>
      </w:r>
      <w:r>
        <w:t xml:space="preserve">. (n.d.). </w:t>
      </w:r>
      <w:r>
        <w:rPr>
          <w:rStyle w:val="url"/>
        </w:rPr>
        <w:t>https://steamcommunity.com/profiles/76561197989217232/recommended/383120/</w:t>
      </w:r>
    </w:p>
    <w:p w14:paraId="71EBF0A0"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xml:space="preserve">: </w:t>
      </w:r>
      <w:proofErr w:type="spellStart"/>
      <w:r>
        <w:rPr>
          <w:i/>
          <w:iCs/>
        </w:rPr>
        <w:t>sam</w:t>
      </w:r>
      <w:proofErr w:type="spellEnd"/>
      <w:r>
        <w:rPr>
          <w:i/>
          <w:iCs/>
        </w:rPr>
        <w:t> :: Review for From The Depths</w:t>
      </w:r>
      <w:r>
        <w:t xml:space="preserve">. (n.d.). </w:t>
      </w:r>
      <w:r>
        <w:rPr>
          <w:rStyle w:val="url"/>
        </w:rPr>
        <w:t>https://steamcommunity.com/id/sam4413/recommended/268650/</w:t>
      </w:r>
    </w:p>
    <w:p w14:paraId="037B277C"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Stain :: Review for Empyrion - Galactic Survival</w:t>
      </w:r>
      <w:r>
        <w:t xml:space="preserve">. (n.d.). </w:t>
      </w:r>
      <w:r>
        <w:rPr>
          <w:rStyle w:val="url"/>
        </w:rPr>
        <w:t>https://steamcommunity.com/profiles/76561198163879882/recommended/383120/</w:t>
      </w:r>
    </w:p>
    <w:p w14:paraId="26A67D91" w14:textId="77777777" w:rsidR="006C1F49" w:rsidRDefault="006C1F49" w:rsidP="006C1F49">
      <w:pPr>
        <w:pStyle w:val="NormalWeb"/>
        <w:spacing w:before="0" w:beforeAutospacing="0" w:after="0" w:afterAutospacing="0" w:line="480" w:lineRule="auto"/>
        <w:ind w:left="720" w:hanging="720"/>
      </w:pPr>
      <w:r>
        <w:rPr>
          <w:i/>
          <w:iCs/>
        </w:rPr>
        <w:t xml:space="preserve">Steam </w:t>
      </w:r>
      <w:proofErr w:type="gramStart"/>
      <w:r>
        <w:rPr>
          <w:i/>
          <w:iCs/>
        </w:rPr>
        <w:t>Community :</w:t>
      </w:r>
      <w:proofErr w:type="gramEnd"/>
      <w:r>
        <w:rPr>
          <w:i/>
          <w:iCs/>
        </w:rPr>
        <w:t>: TJ_Taz :: Review for space engineers</w:t>
      </w:r>
      <w:r>
        <w:t xml:space="preserve">. (n.d.). </w:t>
      </w:r>
      <w:r>
        <w:rPr>
          <w:rStyle w:val="url"/>
        </w:rPr>
        <w:t>https://steamcommunity.com/id/TJ_Taz/recommended/244850/</w:t>
      </w:r>
    </w:p>
    <w:p w14:paraId="5C2BDC05" w14:textId="77777777" w:rsidR="006C1F49" w:rsidRDefault="006C1F49" w:rsidP="006C1F49">
      <w:pPr>
        <w:pStyle w:val="NormalWeb"/>
        <w:spacing w:before="0" w:beforeAutospacing="0" w:after="0" w:afterAutospacing="0" w:line="480" w:lineRule="auto"/>
        <w:ind w:left="720" w:hanging="720"/>
      </w:pPr>
      <w:r>
        <w:t xml:space="preserve">Sudarsanam, Y. (2007, March 8). </w:t>
      </w:r>
      <w:r>
        <w:rPr>
          <w:i/>
          <w:iCs/>
        </w:rPr>
        <w:t>Implementation of double precision floating point arithmetic</w:t>
      </w:r>
      <w:r>
        <w:t xml:space="preserve">. </w:t>
      </w:r>
      <w:r>
        <w:rPr>
          <w:rStyle w:val="url"/>
        </w:rPr>
        <w:t>https://repository.lib.ncsu.edu/items/74cd3b91-e8fc-4c8b-a1af-205f32914be7</w:t>
      </w:r>
    </w:p>
    <w:p w14:paraId="19A49C70" w14:textId="77777777" w:rsidR="006C1F49" w:rsidRDefault="006C1F49" w:rsidP="006C1F49">
      <w:pPr>
        <w:pStyle w:val="NormalWeb"/>
        <w:spacing w:before="0" w:beforeAutospacing="0" w:after="0" w:afterAutospacing="0" w:line="480" w:lineRule="auto"/>
        <w:ind w:left="720" w:hanging="720"/>
      </w:pPr>
      <w:r>
        <w:rPr>
          <w:i/>
          <w:iCs/>
        </w:rPr>
        <w:t>What the hell happened? [Online forum post]</w:t>
      </w:r>
      <w:r>
        <w:t xml:space="preserve">. (2021). Reddit. Retrieved August 2, 2024, from </w:t>
      </w:r>
      <w:r>
        <w:rPr>
          <w:rStyle w:val="url"/>
        </w:rPr>
        <w:t>https://www.reddit.com/r/starbase/comments/s0nklx/comment/hs2uvti/</w:t>
      </w:r>
    </w:p>
    <w:p w14:paraId="5B122863" w14:textId="77777777" w:rsidR="006C1F49" w:rsidRDefault="006C1F49" w:rsidP="006C1F49">
      <w:pPr>
        <w:pStyle w:val="NormalWeb"/>
        <w:spacing w:before="0" w:beforeAutospacing="0" w:after="0" w:afterAutospacing="0" w:line="480" w:lineRule="auto"/>
        <w:ind w:left="720" w:hanging="720"/>
      </w:pPr>
      <w:r>
        <w:lastRenderedPageBreak/>
        <w:t xml:space="preserve">Yoobee Colleges. (2024). </w:t>
      </w:r>
      <w:r>
        <w:rPr>
          <w:i/>
          <w:iCs/>
        </w:rPr>
        <w:t>Yoobee Student Handbook 2024</w:t>
      </w:r>
      <w:r>
        <w:t xml:space="preserve">. Retrieved August 2, 2024, from </w:t>
      </w:r>
      <w:r>
        <w:rPr>
          <w:rStyle w:val="url"/>
        </w:rPr>
        <w:t>https://myacg.sharepoint.com/sites/YoobeeCollegesStudentHub/Shared%20Documents/Forms/AllItems.aspx?id=%2Fsites%2FYoobeeCollegesStudentHub%2FShared%20Documents%2FStudent%20Handbook%202024%20v2%2Epdf&amp;parent=%2Fsites%2FYoobeeCollegesStudentHub%2FShared%20Documents</w:t>
      </w:r>
    </w:p>
    <w:p w14:paraId="754E3B46" w14:textId="77777777" w:rsidR="003C3B8C" w:rsidRPr="00F97B80" w:rsidRDefault="003C3B8C" w:rsidP="00947C5D">
      <w:pPr>
        <w:jc w:val="both"/>
      </w:pPr>
    </w:p>
    <w:sectPr w:rsidR="003C3B8C" w:rsidRPr="00F97B80">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AE588" w14:textId="77777777" w:rsidR="002D0B15" w:rsidRDefault="002D0B15" w:rsidP="00E21213">
      <w:pPr>
        <w:spacing w:after="0" w:line="240" w:lineRule="auto"/>
      </w:pPr>
      <w:r>
        <w:separator/>
      </w:r>
    </w:p>
  </w:endnote>
  <w:endnote w:type="continuationSeparator" w:id="0">
    <w:p w14:paraId="58ABD17F" w14:textId="77777777" w:rsidR="002D0B15" w:rsidRDefault="002D0B15" w:rsidP="00E21213">
      <w:pPr>
        <w:spacing w:after="0" w:line="240" w:lineRule="auto"/>
      </w:pPr>
      <w:r>
        <w:continuationSeparator/>
      </w:r>
    </w:p>
  </w:endnote>
  <w:endnote w:type="continuationNotice" w:id="1">
    <w:p w14:paraId="192D3550" w14:textId="77777777" w:rsidR="002D0B15" w:rsidRDefault="002D0B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6F4BA" w14:textId="08BD604C" w:rsidR="00E21213" w:rsidRDefault="00CC7E4C" w:rsidP="00E21213">
    <w:pPr>
      <w:pStyle w:val="Footer"/>
      <w:jc w:val="right"/>
    </w:pPr>
    <w:sdt>
      <w:sdtPr>
        <w:id w:val="-1137798761"/>
        <w:docPartObj>
          <w:docPartGallery w:val="Page Numbers (Bottom of Page)"/>
          <w:docPartUnique/>
        </w:docPartObj>
      </w:sdtPr>
      <w:sdtEndPr/>
      <w:sdtContent>
        <w:r w:rsidR="00E21213">
          <w:t>Alex Legner</w:t>
        </w:r>
        <w:r w:rsidR="0048437C">
          <w:t xml:space="preserve"> – 270168960</w:t>
        </w:r>
        <w:r w:rsidR="00052CC3">
          <w:t xml:space="preserve"> </w:t>
        </w:r>
        <w:r w:rsidR="00401D97">
          <w:t>|</w:t>
        </w:r>
        <w:r w:rsidR="00052CC3">
          <w:t xml:space="preserve"> Will Tetzlaff – 270155294</w:t>
        </w:r>
        <w:r w:rsidR="00E21213">
          <w:tab/>
          <w:t xml:space="preserve">Page | </w:t>
        </w:r>
        <w:r w:rsidR="00E21213">
          <w:fldChar w:fldCharType="begin"/>
        </w:r>
        <w:r w:rsidR="00E21213">
          <w:instrText xml:space="preserve"> PAGE   \* MERGEFORMAT </w:instrText>
        </w:r>
        <w:r w:rsidR="00E21213">
          <w:fldChar w:fldCharType="separate"/>
        </w:r>
        <w:r w:rsidR="00E21213">
          <w:rPr>
            <w:noProof/>
          </w:rPr>
          <w:t>2</w:t>
        </w:r>
        <w:r w:rsidR="00E21213">
          <w:rPr>
            <w:noProof/>
          </w:rPr>
          <w:fldChar w:fldCharType="end"/>
        </w:r>
        <w:r w:rsidR="00E21213">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5DE20" w14:textId="77777777" w:rsidR="002D0B15" w:rsidRDefault="002D0B15" w:rsidP="00E21213">
      <w:pPr>
        <w:spacing w:after="0" w:line="240" w:lineRule="auto"/>
      </w:pPr>
      <w:r>
        <w:separator/>
      </w:r>
    </w:p>
  </w:footnote>
  <w:footnote w:type="continuationSeparator" w:id="0">
    <w:p w14:paraId="0CBC1E20" w14:textId="77777777" w:rsidR="002D0B15" w:rsidRDefault="002D0B15" w:rsidP="00E21213">
      <w:pPr>
        <w:spacing w:after="0" w:line="240" w:lineRule="auto"/>
      </w:pPr>
      <w:r>
        <w:continuationSeparator/>
      </w:r>
    </w:p>
  </w:footnote>
  <w:footnote w:type="continuationNotice" w:id="1">
    <w:p w14:paraId="4E083DA4" w14:textId="77777777" w:rsidR="002D0B15" w:rsidRDefault="002D0B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926BF" w14:textId="77777777" w:rsidR="00C017B9" w:rsidRDefault="00C017B9">
    <w:pPr>
      <w:pStyle w:val="Header"/>
    </w:pPr>
  </w:p>
  <w:p w14:paraId="32BE9066" w14:textId="1DB6EAC4" w:rsidR="00844158" w:rsidRDefault="00844158">
    <w:pPr>
      <w:pStyle w:val="Header"/>
    </w:pPr>
    <w:r>
      <w:t>CS301.1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E4F0F"/>
    <w:multiLevelType w:val="multilevel"/>
    <w:tmpl w:val="752E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67275"/>
    <w:multiLevelType w:val="hybridMultilevel"/>
    <w:tmpl w:val="EEA281BC"/>
    <w:lvl w:ilvl="0" w:tplc="562C668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1F925EE"/>
    <w:multiLevelType w:val="multilevel"/>
    <w:tmpl w:val="B3AE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6E119C"/>
    <w:multiLevelType w:val="hybridMultilevel"/>
    <w:tmpl w:val="69AC64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28660795">
    <w:abstractNumId w:val="0"/>
  </w:num>
  <w:num w:numId="2" w16cid:durableId="780148001">
    <w:abstractNumId w:val="1"/>
  </w:num>
  <w:num w:numId="3" w16cid:durableId="1139415796">
    <w:abstractNumId w:val="2"/>
  </w:num>
  <w:num w:numId="4" w16cid:durableId="5404362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42"/>
    <w:rsid w:val="0000168D"/>
    <w:rsid w:val="00002B87"/>
    <w:rsid w:val="000035B6"/>
    <w:rsid w:val="0000507E"/>
    <w:rsid w:val="00006DC0"/>
    <w:rsid w:val="00012845"/>
    <w:rsid w:val="000168BE"/>
    <w:rsid w:val="00020C3E"/>
    <w:rsid w:val="00023533"/>
    <w:rsid w:val="00035B23"/>
    <w:rsid w:val="00041EAA"/>
    <w:rsid w:val="00043D7D"/>
    <w:rsid w:val="0004465E"/>
    <w:rsid w:val="00047371"/>
    <w:rsid w:val="00050586"/>
    <w:rsid w:val="00052CC3"/>
    <w:rsid w:val="00055EAE"/>
    <w:rsid w:val="00057961"/>
    <w:rsid w:val="00066FD6"/>
    <w:rsid w:val="00067B70"/>
    <w:rsid w:val="000703BF"/>
    <w:rsid w:val="00070E7B"/>
    <w:rsid w:val="00071DBE"/>
    <w:rsid w:val="0008058C"/>
    <w:rsid w:val="00082C7C"/>
    <w:rsid w:val="000854AD"/>
    <w:rsid w:val="00087FCC"/>
    <w:rsid w:val="000A5DFE"/>
    <w:rsid w:val="000B1944"/>
    <w:rsid w:val="000B450B"/>
    <w:rsid w:val="000B5AB3"/>
    <w:rsid w:val="000C3508"/>
    <w:rsid w:val="000C39CC"/>
    <w:rsid w:val="000C3AF4"/>
    <w:rsid w:val="000C43E3"/>
    <w:rsid w:val="000C51EF"/>
    <w:rsid w:val="000C5AE7"/>
    <w:rsid w:val="000D04CB"/>
    <w:rsid w:val="000D4587"/>
    <w:rsid w:val="000D5DA9"/>
    <w:rsid w:val="000E06A4"/>
    <w:rsid w:val="000E2657"/>
    <w:rsid w:val="000E428F"/>
    <w:rsid w:val="000E4FD2"/>
    <w:rsid w:val="000E6C80"/>
    <w:rsid w:val="000F6004"/>
    <w:rsid w:val="000F77A6"/>
    <w:rsid w:val="0010165D"/>
    <w:rsid w:val="00102D47"/>
    <w:rsid w:val="00103B16"/>
    <w:rsid w:val="00104119"/>
    <w:rsid w:val="00113549"/>
    <w:rsid w:val="001146AC"/>
    <w:rsid w:val="00116557"/>
    <w:rsid w:val="00121407"/>
    <w:rsid w:val="001278B1"/>
    <w:rsid w:val="001316C6"/>
    <w:rsid w:val="00131AA0"/>
    <w:rsid w:val="00131EA9"/>
    <w:rsid w:val="00132190"/>
    <w:rsid w:val="00141CA7"/>
    <w:rsid w:val="00143A35"/>
    <w:rsid w:val="0014409A"/>
    <w:rsid w:val="00146A4C"/>
    <w:rsid w:val="00152D8A"/>
    <w:rsid w:val="00153F76"/>
    <w:rsid w:val="001577F7"/>
    <w:rsid w:val="00160BFF"/>
    <w:rsid w:val="00170157"/>
    <w:rsid w:val="00175539"/>
    <w:rsid w:val="0017582B"/>
    <w:rsid w:val="00177ED2"/>
    <w:rsid w:val="0018281C"/>
    <w:rsid w:val="00185A20"/>
    <w:rsid w:val="00187EA3"/>
    <w:rsid w:val="00196303"/>
    <w:rsid w:val="001A1CFB"/>
    <w:rsid w:val="001A2F2A"/>
    <w:rsid w:val="001A5099"/>
    <w:rsid w:val="001B1841"/>
    <w:rsid w:val="001B4796"/>
    <w:rsid w:val="001B4F55"/>
    <w:rsid w:val="001B579D"/>
    <w:rsid w:val="001B5D2E"/>
    <w:rsid w:val="001B655F"/>
    <w:rsid w:val="001B7FD1"/>
    <w:rsid w:val="001C38DC"/>
    <w:rsid w:val="001C4F7E"/>
    <w:rsid w:val="001C4F91"/>
    <w:rsid w:val="001C5360"/>
    <w:rsid w:val="001D5B75"/>
    <w:rsid w:val="001D6D88"/>
    <w:rsid w:val="001D70F0"/>
    <w:rsid w:val="001D7274"/>
    <w:rsid w:val="001D7F33"/>
    <w:rsid w:val="001E3677"/>
    <w:rsid w:val="001E3F2D"/>
    <w:rsid w:val="001F13DB"/>
    <w:rsid w:val="001F44BD"/>
    <w:rsid w:val="001F4778"/>
    <w:rsid w:val="002000EA"/>
    <w:rsid w:val="002004EB"/>
    <w:rsid w:val="002042A0"/>
    <w:rsid w:val="0021170F"/>
    <w:rsid w:val="00213A86"/>
    <w:rsid w:val="002154CB"/>
    <w:rsid w:val="0021719D"/>
    <w:rsid w:val="00222211"/>
    <w:rsid w:val="00223E94"/>
    <w:rsid w:val="00226FB1"/>
    <w:rsid w:val="00230BAC"/>
    <w:rsid w:val="00231774"/>
    <w:rsid w:val="002318B6"/>
    <w:rsid w:val="002326C8"/>
    <w:rsid w:val="0023644D"/>
    <w:rsid w:val="00236C7C"/>
    <w:rsid w:val="0024056A"/>
    <w:rsid w:val="00241DAA"/>
    <w:rsid w:val="00242B96"/>
    <w:rsid w:val="00242F8A"/>
    <w:rsid w:val="002450E2"/>
    <w:rsid w:val="00245339"/>
    <w:rsid w:val="0024624E"/>
    <w:rsid w:val="00252A2C"/>
    <w:rsid w:val="002534C9"/>
    <w:rsid w:val="00253989"/>
    <w:rsid w:val="00254259"/>
    <w:rsid w:val="00255FE3"/>
    <w:rsid w:val="00257945"/>
    <w:rsid w:val="00263726"/>
    <w:rsid w:val="00266043"/>
    <w:rsid w:val="00266501"/>
    <w:rsid w:val="00266D1D"/>
    <w:rsid w:val="00274F8F"/>
    <w:rsid w:val="00275630"/>
    <w:rsid w:val="00275E98"/>
    <w:rsid w:val="002762FD"/>
    <w:rsid w:val="00276AFF"/>
    <w:rsid w:val="00283461"/>
    <w:rsid w:val="0028601E"/>
    <w:rsid w:val="002871A7"/>
    <w:rsid w:val="002904B8"/>
    <w:rsid w:val="00293BC4"/>
    <w:rsid w:val="00295891"/>
    <w:rsid w:val="00296224"/>
    <w:rsid w:val="0029701E"/>
    <w:rsid w:val="002A1D12"/>
    <w:rsid w:val="002A23BA"/>
    <w:rsid w:val="002A7367"/>
    <w:rsid w:val="002B05B6"/>
    <w:rsid w:val="002B05DA"/>
    <w:rsid w:val="002B3EE4"/>
    <w:rsid w:val="002B5348"/>
    <w:rsid w:val="002B5BBE"/>
    <w:rsid w:val="002C0BF4"/>
    <w:rsid w:val="002C50A1"/>
    <w:rsid w:val="002D0B15"/>
    <w:rsid w:val="002D0DAD"/>
    <w:rsid w:val="002D38F5"/>
    <w:rsid w:val="002D6B5C"/>
    <w:rsid w:val="002E0FCB"/>
    <w:rsid w:val="002E16FD"/>
    <w:rsid w:val="002F44E1"/>
    <w:rsid w:val="002F6157"/>
    <w:rsid w:val="00303C7D"/>
    <w:rsid w:val="00304F83"/>
    <w:rsid w:val="00305E83"/>
    <w:rsid w:val="00305FA7"/>
    <w:rsid w:val="00311AB5"/>
    <w:rsid w:val="00311F40"/>
    <w:rsid w:val="00323F8B"/>
    <w:rsid w:val="00326656"/>
    <w:rsid w:val="00330266"/>
    <w:rsid w:val="00331251"/>
    <w:rsid w:val="0033474A"/>
    <w:rsid w:val="003353BA"/>
    <w:rsid w:val="003361E6"/>
    <w:rsid w:val="003375F9"/>
    <w:rsid w:val="00341277"/>
    <w:rsid w:val="0034578C"/>
    <w:rsid w:val="00353920"/>
    <w:rsid w:val="00354119"/>
    <w:rsid w:val="00354C2E"/>
    <w:rsid w:val="00361AEC"/>
    <w:rsid w:val="0036307C"/>
    <w:rsid w:val="00364DCF"/>
    <w:rsid w:val="00370A8D"/>
    <w:rsid w:val="00381EBC"/>
    <w:rsid w:val="0038220C"/>
    <w:rsid w:val="0039092A"/>
    <w:rsid w:val="00390BBC"/>
    <w:rsid w:val="00396A17"/>
    <w:rsid w:val="003A04C3"/>
    <w:rsid w:val="003A0503"/>
    <w:rsid w:val="003A2AC8"/>
    <w:rsid w:val="003A4530"/>
    <w:rsid w:val="003A6B7F"/>
    <w:rsid w:val="003B2578"/>
    <w:rsid w:val="003B5CC6"/>
    <w:rsid w:val="003B6E74"/>
    <w:rsid w:val="003B7644"/>
    <w:rsid w:val="003C3B8C"/>
    <w:rsid w:val="003D1CBD"/>
    <w:rsid w:val="003E0F62"/>
    <w:rsid w:val="003E3E4A"/>
    <w:rsid w:val="003E47CD"/>
    <w:rsid w:val="003E495C"/>
    <w:rsid w:val="003E6D0D"/>
    <w:rsid w:val="003E755B"/>
    <w:rsid w:val="003F114F"/>
    <w:rsid w:val="003F21EF"/>
    <w:rsid w:val="004015F2"/>
    <w:rsid w:val="00401D97"/>
    <w:rsid w:val="00402F9F"/>
    <w:rsid w:val="00406E83"/>
    <w:rsid w:val="00407899"/>
    <w:rsid w:val="00407AB2"/>
    <w:rsid w:val="0041259D"/>
    <w:rsid w:val="00422FAB"/>
    <w:rsid w:val="004413F0"/>
    <w:rsid w:val="00441899"/>
    <w:rsid w:val="004449EA"/>
    <w:rsid w:val="004478E5"/>
    <w:rsid w:val="00450EDB"/>
    <w:rsid w:val="004544F7"/>
    <w:rsid w:val="00457404"/>
    <w:rsid w:val="004629AE"/>
    <w:rsid w:val="00465388"/>
    <w:rsid w:val="004662B1"/>
    <w:rsid w:val="00470FE0"/>
    <w:rsid w:val="004728B2"/>
    <w:rsid w:val="00483AF9"/>
    <w:rsid w:val="0048437C"/>
    <w:rsid w:val="004915BC"/>
    <w:rsid w:val="00491D5B"/>
    <w:rsid w:val="00493A3C"/>
    <w:rsid w:val="00493A8A"/>
    <w:rsid w:val="004A41A8"/>
    <w:rsid w:val="004B3359"/>
    <w:rsid w:val="004B416C"/>
    <w:rsid w:val="004B64D5"/>
    <w:rsid w:val="004B6925"/>
    <w:rsid w:val="004C0A40"/>
    <w:rsid w:val="004C55C9"/>
    <w:rsid w:val="004C5A71"/>
    <w:rsid w:val="004C771E"/>
    <w:rsid w:val="004D32F8"/>
    <w:rsid w:val="004D4D08"/>
    <w:rsid w:val="004E79BA"/>
    <w:rsid w:val="004F1B61"/>
    <w:rsid w:val="004F240A"/>
    <w:rsid w:val="004F2BE7"/>
    <w:rsid w:val="004F3279"/>
    <w:rsid w:val="004F34D8"/>
    <w:rsid w:val="00500C2E"/>
    <w:rsid w:val="0050258C"/>
    <w:rsid w:val="005028C5"/>
    <w:rsid w:val="00510D9B"/>
    <w:rsid w:val="00512432"/>
    <w:rsid w:val="00514475"/>
    <w:rsid w:val="005146E4"/>
    <w:rsid w:val="005149CA"/>
    <w:rsid w:val="0051707A"/>
    <w:rsid w:val="005204C5"/>
    <w:rsid w:val="0053121F"/>
    <w:rsid w:val="005315DD"/>
    <w:rsid w:val="00535CF7"/>
    <w:rsid w:val="005362B0"/>
    <w:rsid w:val="00541252"/>
    <w:rsid w:val="00542643"/>
    <w:rsid w:val="0054450A"/>
    <w:rsid w:val="0054621E"/>
    <w:rsid w:val="0054777B"/>
    <w:rsid w:val="0055256F"/>
    <w:rsid w:val="005561E7"/>
    <w:rsid w:val="00571081"/>
    <w:rsid w:val="00571268"/>
    <w:rsid w:val="00572189"/>
    <w:rsid w:val="0057359E"/>
    <w:rsid w:val="00573F94"/>
    <w:rsid w:val="00574107"/>
    <w:rsid w:val="005825FA"/>
    <w:rsid w:val="0058337C"/>
    <w:rsid w:val="005852BB"/>
    <w:rsid w:val="00585DD0"/>
    <w:rsid w:val="005869D2"/>
    <w:rsid w:val="00590580"/>
    <w:rsid w:val="0059300A"/>
    <w:rsid w:val="00595C92"/>
    <w:rsid w:val="005A2D55"/>
    <w:rsid w:val="005A4ECF"/>
    <w:rsid w:val="005A51E9"/>
    <w:rsid w:val="005B07D8"/>
    <w:rsid w:val="005B4BA2"/>
    <w:rsid w:val="005C0363"/>
    <w:rsid w:val="005C062B"/>
    <w:rsid w:val="005C1609"/>
    <w:rsid w:val="005C2CAC"/>
    <w:rsid w:val="005C4E60"/>
    <w:rsid w:val="005D012D"/>
    <w:rsid w:val="005D4AF4"/>
    <w:rsid w:val="005D58A5"/>
    <w:rsid w:val="005D68E2"/>
    <w:rsid w:val="005E3B08"/>
    <w:rsid w:val="005E3D26"/>
    <w:rsid w:val="005F220A"/>
    <w:rsid w:val="005F2E8C"/>
    <w:rsid w:val="005F3D0D"/>
    <w:rsid w:val="005F744D"/>
    <w:rsid w:val="005F7C82"/>
    <w:rsid w:val="0060128B"/>
    <w:rsid w:val="00604163"/>
    <w:rsid w:val="0060638E"/>
    <w:rsid w:val="00606E9E"/>
    <w:rsid w:val="00610F6C"/>
    <w:rsid w:val="006116E1"/>
    <w:rsid w:val="00614EBC"/>
    <w:rsid w:val="00624FAD"/>
    <w:rsid w:val="00626293"/>
    <w:rsid w:val="0062716C"/>
    <w:rsid w:val="006278B1"/>
    <w:rsid w:val="00632784"/>
    <w:rsid w:val="00632B77"/>
    <w:rsid w:val="00635230"/>
    <w:rsid w:val="006357DE"/>
    <w:rsid w:val="00643C76"/>
    <w:rsid w:val="00643F37"/>
    <w:rsid w:val="00644DB6"/>
    <w:rsid w:val="00644F59"/>
    <w:rsid w:val="00652C3E"/>
    <w:rsid w:val="006606C8"/>
    <w:rsid w:val="00661814"/>
    <w:rsid w:val="00663B21"/>
    <w:rsid w:val="00664A23"/>
    <w:rsid w:val="006704A6"/>
    <w:rsid w:val="00676A5B"/>
    <w:rsid w:val="00677F77"/>
    <w:rsid w:val="0068063A"/>
    <w:rsid w:val="0068104B"/>
    <w:rsid w:val="00685649"/>
    <w:rsid w:val="00685F26"/>
    <w:rsid w:val="00687F22"/>
    <w:rsid w:val="00691250"/>
    <w:rsid w:val="006930B9"/>
    <w:rsid w:val="0069364E"/>
    <w:rsid w:val="006A22EE"/>
    <w:rsid w:val="006A28A1"/>
    <w:rsid w:val="006A2A47"/>
    <w:rsid w:val="006A3E03"/>
    <w:rsid w:val="006A4832"/>
    <w:rsid w:val="006A60ED"/>
    <w:rsid w:val="006A620C"/>
    <w:rsid w:val="006A68BF"/>
    <w:rsid w:val="006B250C"/>
    <w:rsid w:val="006B4B54"/>
    <w:rsid w:val="006B4CBD"/>
    <w:rsid w:val="006B7F67"/>
    <w:rsid w:val="006C1F49"/>
    <w:rsid w:val="006D3418"/>
    <w:rsid w:val="006E0575"/>
    <w:rsid w:val="006E3DFC"/>
    <w:rsid w:val="006E4135"/>
    <w:rsid w:val="006E5521"/>
    <w:rsid w:val="006E6EC8"/>
    <w:rsid w:val="006F12B7"/>
    <w:rsid w:val="006F262E"/>
    <w:rsid w:val="006F6412"/>
    <w:rsid w:val="006F7D97"/>
    <w:rsid w:val="00702AAD"/>
    <w:rsid w:val="007030D0"/>
    <w:rsid w:val="00704396"/>
    <w:rsid w:val="007068DC"/>
    <w:rsid w:val="00711B2C"/>
    <w:rsid w:val="007121BC"/>
    <w:rsid w:val="0072098C"/>
    <w:rsid w:val="00721CFF"/>
    <w:rsid w:val="00723E97"/>
    <w:rsid w:val="00726005"/>
    <w:rsid w:val="00727A21"/>
    <w:rsid w:val="00731375"/>
    <w:rsid w:val="00737413"/>
    <w:rsid w:val="00740995"/>
    <w:rsid w:val="00744620"/>
    <w:rsid w:val="007507F2"/>
    <w:rsid w:val="007665DE"/>
    <w:rsid w:val="007707A0"/>
    <w:rsid w:val="0077094A"/>
    <w:rsid w:val="00770A1D"/>
    <w:rsid w:val="0077321A"/>
    <w:rsid w:val="00773DE9"/>
    <w:rsid w:val="007743D7"/>
    <w:rsid w:val="00776D7F"/>
    <w:rsid w:val="00785A51"/>
    <w:rsid w:val="00787429"/>
    <w:rsid w:val="007911CF"/>
    <w:rsid w:val="00794398"/>
    <w:rsid w:val="007A28D5"/>
    <w:rsid w:val="007A4985"/>
    <w:rsid w:val="007A5882"/>
    <w:rsid w:val="007A7162"/>
    <w:rsid w:val="007B0C97"/>
    <w:rsid w:val="007B1B42"/>
    <w:rsid w:val="007B72E8"/>
    <w:rsid w:val="007C48D1"/>
    <w:rsid w:val="007C4D2B"/>
    <w:rsid w:val="007C7099"/>
    <w:rsid w:val="007D6931"/>
    <w:rsid w:val="007E32C7"/>
    <w:rsid w:val="007E6751"/>
    <w:rsid w:val="007F0803"/>
    <w:rsid w:val="007F0E82"/>
    <w:rsid w:val="007F23F8"/>
    <w:rsid w:val="007F2E0D"/>
    <w:rsid w:val="007F46DA"/>
    <w:rsid w:val="007F6100"/>
    <w:rsid w:val="00802CCD"/>
    <w:rsid w:val="00803E56"/>
    <w:rsid w:val="0080493C"/>
    <w:rsid w:val="00811416"/>
    <w:rsid w:val="00826B71"/>
    <w:rsid w:val="0082798A"/>
    <w:rsid w:val="00830C4D"/>
    <w:rsid w:val="00834FAB"/>
    <w:rsid w:val="008366D4"/>
    <w:rsid w:val="008418E6"/>
    <w:rsid w:val="00841E9B"/>
    <w:rsid w:val="00842444"/>
    <w:rsid w:val="00844158"/>
    <w:rsid w:val="008450AD"/>
    <w:rsid w:val="008466AD"/>
    <w:rsid w:val="008522E3"/>
    <w:rsid w:val="00854C10"/>
    <w:rsid w:val="0086035A"/>
    <w:rsid w:val="008604EA"/>
    <w:rsid w:val="008747D2"/>
    <w:rsid w:val="00877DA9"/>
    <w:rsid w:val="00885733"/>
    <w:rsid w:val="00886297"/>
    <w:rsid w:val="008864E2"/>
    <w:rsid w:val="00886846"/>
    <w:rsid w:val="00891428"/>
    <w:rsid w:val="008A03B2"/>
    <w:rsid w:val="008A19A9"/>
    <w:rsid w:val="008A5BE5"/>
    <w:rsid w:val="008A7685"/>
    <w:rsid w:val="008A7DFA"/>
    <w:rsid w:val="008B1065"/>
    <w:rsid w:val="008B1C98"/>
    <w:rsid w:val="008B5685"/>
    <w:rsid w:val="008B7DC5"/>
    <w:rsid w:val="008C7C6C"/>
    <w:rsid w:val="008D321F"/>
    <w:rsid w:val="008D49CA"/>
    <w:rsid w:val="008D5944"/>
    <w:rsid w:val="008E17DC"/>
    <w:rsid w:val="008E2DF5"/>
    <w:rsid w:val="008F0282"/>
    <w:rsid w:val="008F26B6"/>
    <w:rsid w:val="008F707B"/>
    <w:rsid w:val="00902DB7"/>
    <w:rsid w:val="00904935"/>
    <w:rsid w:val="0091340D"/>
    <w:rsid w:val="009160E4"/>
    <w:rsid w:val="0092584A"/>
    <w:rsid w:val="00926A5A"/>
    <w:rsid w:val="009313E6"/>
    <w:rsid w:val="00947C5D"/>
    <w:rsid w:val="009544D3"/>
    <w:rsid w:val="0095560B"/>
    <w:rsid w:val="00961A68"/>
    <w:rsid w:val="00967282"/>
    <w:rsid w:val="0097270A"/>
    <w:rsid w:val="009728FA"/>
    <w:rsid w:val="0097741A"/>
    <w:rsid w:val="0098198B"/>
    <w:rsid w:val="0098257E"/>
    <w:rsid w:val="009838D7"/>
    <w:rsid w:val="0098435C"/>
    <w:rsid w:val="00986A23"/>
    <w:rsid w:val="00991574"/>
    <w:rsid w:val="00995F98"/>
    <w:rsid w:val="009A089A"/>
    <w:rsid w:val="009A15E6"/>
    <w:rsid w:val="009A299C"/>
    <w:rsid w:val="009A2AE8"/>
    <w:rsid w:val="009A5255"/>
    <w:rsid w:val="009B1519"/>
    <w:rsid w:val="009B2488"/>
    <w:rsid w:val="009B7BEF"/>
    <w:rsid w:val="009C5C58"/>
    <w:rsid w:val="009C71D4"/>
    <w:rsid w:val="009D1269"/>
    <w:rsid w:val="009D2F0B"/>
    <w:rsid w:val="009D39A3"/>
    <w:rsid w:val="009D5C1D"/>
    <w:rsid w:val="009E441E"/>
    <w:rsid w:val="009F00BE"/>
    <w:rsid w:val="009F0C9A"/>
    <w:rsid w:val="009F50E2"/>
    <w:rsid w:val="00A02D62"/>
    <w:rsid w:val="00A06621"/>
    <w:rsid w:val="00A0710B"/>
    <w:rsid w:val="00A071A9"/>
    <w:rsid w:val="00A138D8"/>
    <w:rsid w:val="00A252CE"/>
    <w:rsid w:val="00A3113B"/>
    <w:rsid w:val="00A32B61"/>
    <w:rsid w:val="00A33056"/>
    <w:rsid w:val="00A3542B"/>
    <w:rsid w:val="00A357FA"/>
    <w:rsid w:val="00A41060"/>
    <w:rsid w:val="00A41494"/>
    <w:rsid w:val="00A52804"/>
    <w:rsid w:val="00A6055A"/>
    <w:rsid w:val="00A67287"/>
    <w:rsid w:val="00A700FB"/>
    <w:rsid w:val="00A727B8"/>
    <w:rsid w:val="00A73C5D"/>
    <w:rsid w:val="00A76788"/>
    <w:rsid w:val="00A85C85"/>
    <w:rsid w:val="00A90629"/>
    <w:rsid w:val="00A92C75"/>
    <w:rsid w:val="00A96B01"/>
    <w:rsid w:val="00A97013"/>
    <w:rsid w:val="00A97BCD"/>
    <w:rsid w:val="00AA3DBB"/>
    <w:rsid w:val="00AA6877"/>
    <w:rsid w:val="00AB05F7"/>
    <w:rsid w:val="00AB245C"/>
    <w:rsid w:val="00AB6656"/>
    <w:rsid w:val="00AB748D"/>
    <w:rsid w:val="00AB7644"/>
    <w:rsid w:val="00AC052B"/>
    <w:rsid w:val="00AC0BE1"/>
    <w:rsid w:val="00AC155D"/>
    <w:rsid w:val="00AC1896"/>
    <w:rsid w:val="00AC3AE4"/>
    <w:rsid w:val="00AC5AA2"/>
    <w:rsid w:val="00AC5BA8"/>
    <w:rsid w:val="00AC717D"/>
    <w:rsid w:val="00AD2E46"/>
    <w:rsid w:val="00AD3F2E"/>
    <w:rsid w:val="00AD608F"/>
    <w:rsid w:val="00AE1B4A"/>
    <w:rsid w:val="00AE388F"/>
    <w:rsid w:val="00AE3EE1"/>
    <w:rsid w:val="00AE45D3"/>
    <w:rsid w:val="00AE7F39"/>
    <w:rsid w:val="00AF57DC"/>
    <w:rsid w:val="00AF6933"/>
    <w:rsid w:val="00AF7449"/>
    <w:rsid w:val="00AF7E38"/>
    <w:rsid w:val="00B00CBC"/>
    <w:rsid w:val="00B01CEE"/>
    <w:rsid w:val="00B02693"/>
    <w:rsid w:val="00B106B8"/>
    <w:rsid w:val="00B1284E"/>
    <w:rsid w:val="00B131B6"/>
    <w:rsid w:val="00B20758"/>
    <w:rsid w:val="00B2386F"/>
    <w:rsid w:val="00B24826"/>
    <w:rsid w:val="00B26D27"/>
    <w:rsid w:val="00B27761"/>
    <w:rsid w:val="00B27CBE"/>
    <w:rsid w:val="00B3088A"/>
    <w:rsid w:val="00B32AB9"/>
    <w:rsid w:val="00B36CE0"/>
    <w:rsid w:val="00B44CA6"/>
    <w:rsid w:val="00B53FAF"/>
    <w:rsid w:val="00B55F34"/>
    <w:rsid w:val="00B569B9"/>
    <w:rsid w:val="00B603A1"/>
    <w:rsid w:val="00B61682"/>
    <w:rsid w:val="00B62130"/>
    <w:rsid w:val="00B63855"/>
    <w:rsid w:val="00B667E1"/>
    <w:rsid w:val="00B72772"/>
    <w:rsid w:val="00B73C86"/>
    <w:rsid w:val="00B73D5E"/>
    <w:rsid w:val="00B76201"/>
    <w:rsid w:val="00B81FAD"/>
    <w:rsid w:val="00B82212"/>
    <w:rsid w:val="00B840EB"/>
    <w:rsid w:val="00B84DA0"/>
    <w:rsid w:val="00B9033C"/>
    <w:rsid w:val="00B96007"/>
    <w:rsid w:val="00BA0E6A"/>
    <w:rsid w:val="00BA1521"/>
    <w:rsid w:val="00BA3E18"/>
    <w:rsid w:val="00BA52B2"/>
    <w:rsid w:val="00BB33D9"/>
    <w:rsid w:val="00BB4429"/>
    <w:rsid w:val="00BC602F"/>
    <w:rsid w:val="00BC65A4"/>
    <w:rsid w:val="00BD008F"/>
    <w:rsid w:val="00BD3A55"/>
    <w:rsid w:val="00BE2625"/>
    <w:rsid w:val="00BE71FE"/>
    <w:rsid w:val="00BE7D5E"/>
    <w:rsid w:val="00BF2994"/>
    <w:rsid w:val="00C00696"/>
    <w:rsid w:val="00C00D5A"/>
    <w:rsid w:val="00C017B5"/>
    <w:rsid w:val="00C017B9"/>
    <w:rsid w:val="00C05830"/>
    <w:rsid w:val="00C1117E"/>
    <w:rsid w:val="00C1178D"/>
    <w:rsid w:val="00C1241C"/>
    <w:rsid w:val="00C15043"/>
    <w:rsid w:val="00C1606A"/>
    <w:rsid w:val="00C22263"/>
    <w:rsid w:val="00C25300"/>
    <w:rsid w:val="00C279DB"/>
    <w:rsid w:val="00C27A37"/>
    <w:rsid w:val="00C3132C"/>
    <w:rsid w:val="00C3158A"/>
    <w:rsid w:val="00C43B7F"/>
    <w:rsid w:val="00C4491A"/>
    <w:rsid w:val="00C4790E"/>
    <w:rsid w:val="00C56E00"/>
    <w:rsid w:val="00C6002B"/>
    <w:rsid w:val="00C6605E"/>
    <w:rsid w:val="00C66218"/>
    <w:rsid w:val="00C7024F"/>
    <w:rsid w:val="00C71C99"/>
    <w:rsid w:val="00C72AA8"/>
    <w:rsid w:val="00C80089"/>
    <w:rsid w:val="00C80BEE"/>
    <w:rsid w:val="00C80FAA"/>
    <w:rsid w:val="00C86A0F"/>
    <w:rsid w:val="00C87489"/>
    <w:rsid w:val="00CA3702"/>
    <w:rsid w:val="00CA571D"/>
    <w:rsid w:val="00CB1244"/>
    <w:rsid w:val="00CB1657"/>
    <w:rsid w:val="00CB1E2A"/>
    <w:rsid w:val="00CB37D7"/>
    <w:rsid w:val="00CB579B"/>
    <w:rsid w:val="00CB630E"/>
    <w:rsid w:val="00CB683A"/>
    <w:rsid w:val="00CB6CBA"/>
    <w:rsid w:val="00CC21B2"/>
    <w:rsid w:val="00CC24BD"/>
    <w:rsid w:val="00CC24C3"/>
    <w:rsid w:val="00CC2642"/>
    <w:rsid w:val="00CC5602"/>
    <w:rsid w:val="00CC61DC"/>
    <w:rsid w:val="00CC7E4C"/>
    <w:rsid w:val="00CD3391"/>
    <w:rsid w:val="00CD4450"/>
    <w:rsid w:val="00CD5056"/>
    <w:rsid w:val="00CE6C1C"/>
    <w:rsid w:val="00CF040D"/>
    <w:rsid w:val="00CF04F5"/>
    <w:rsid w:val="00CF1CD6"/>
    <w:rsid w:val="00CF5781"/>
    <w:rsid w:val="00CF57EC"/>
    <w:rsid w:val="00CF72BC"/>
    <w:rsid w:val="00D010A9"/>
    <w:rsid w:val="00D04BFE"/>
    <w:rsid w:val="00D05427"/>
    <w:rsid w:val="00D05C33"/>
    <w:rsid w:val="00D12387"/>
    <w:rsid w:val="00D1452E"/>
    <w:rsid w:val="00D2115B"/>
    <w:rsid w:val="00D223B8"/>
    <w:rsid w:val="00D22669"/>
    <w:rsid w:val="00D26995"/>
    <w:rsid w:val="00D321C1"/>
    <w:rsid w:val="00D439BF"/>
    <w:rsid w:val="00D4582C"/>
    <w:rsid w:val="00D472A6"/>
    <w:rsid w:val="00D5250E"/>
    <w:rsid w:val="00D5282D"/>
    <w:rsid w:val="00D53101"/>
    <w:rsid w:val="00D5385F"/>
    <w:rsid w:val="00D55D90"/>
    <w:rsid w:val="00D60D75"/>
    <w:rsid w:val="00D72361"/>
    <w:rsid w:val="00D76F2C"/>
    <w:rsid w:val="00D836A2"/>
    <w:rsid w:val="00D9015A"/>
    <w:rsid w:val="00D94AFB"/>
    <w:rsid w:val="00D96EBE"/>
    <w:rsid w:val="00DA189E"/>
    <w:rsid w:val="00DA3379"/>
    <w:rsid w:val="00DA55C4"/>
    <w:rsid w:val="00DB1974"/>
    <w:rsid w:val="00DB34FE"/>
    <w:rsid w:val="00DB6585"/>
    <w:rsid w:val="00DC0963"/>
    <w:rsid w:val="00DC14A4"/>
    <w:rsid w:val="00DC2B40"/>
    <w:rsid w:val="00DC430F"/>
    <w:rsid w:val="00DC5508"/>
    <w:rsid w:val="00DC6CFD"/>
    <w:rsid w:val="00DC6E6E"/>
    <w:rsid w:val="00DD0773"/>
    <w:rsid w:val="00DD1747"/>
    <w:rsid w:val="00DD3DB7"/>
    <w:rsid w:val="00DE00C5"/>
    <w:rsid w:val="00DE7173"/>
    <w:rsid w:val="00DE7928"/>
    <w:rsid w:val="00DF0136"/>
    <w:rsid w:val="00DF1238"/>
    <w:rsid w:val="00DF22BE"/>
    <w:rsid w:val="00E02E9E"/>
    <w:rsid w:val="00E03E92"/>
    <w:rsid w:val="00E04639"/>
    <w:rsid w:val="00E04AA0"/>
    <w:rsid w:val="00E07F4C"/>
    <w:rsid w:val="00E103C3"/>
    <w:rsid w:val="00E12833"/>
    <w:rsid w:val="00E1310E"/>
    <w:rsid w:val="00E14200"/>
    <w:rsid w:val="00E17334"/>
    <w:rsid w:val="00E21213"/>
    <w:rsid w:val="00E3262F"/>
    <w:rsid w:val="00E32690"/>
    <w:rsid w:val="00E43E15"/>
    <w:rsid w:val="00E4713D"/>
    <w:rsid w:val="00E51108"/>
    <w:rsid w:val="00E537F5"/>
    <w:rsid w:val="00E54216"/>
    <w:rsid w:val="00E542D6"/>
    <w:rsid w:val="00E550F8"/>
    <w:rsid w:val="00E558ED"/>
    <w:rsid w:val="00E55FEE"/>
    <w:rsid w:val="00E61526"/>
    <w:rsid w:val="00E644E9"/>
    <w:rsid w:val="00E7068A"/>
    <w:rsid w:val="00E70BCF"/>
    <w:rsid w:val="00E73077"/>
    <w:rsid w:val="00E74AA3"/>
    <w:rsid w:val="00E77E36"/>
    <w:rsid w:val="00E802CF"/>
    <w:rsid w:val="00E806AD"/>
    <w:rsid w:val="00E8264C"/>
    <w:rsid w:val="00E827AE"/>
    <w:rsid w:val="00E8713E"/>
    <w:rsid w:val="00E90014"/>
    <w:rsid w:val="00E90592"/>
    <w:rsid w:val="00E932C8"/>
    <w:rsid w:val="00E96F8A"/>
    <w:rsid w:val="00E972A3"/>
    <w:rsid w:val="00EA2278"/>
    <w:rsid w:val="00EA49D1"/>
    <w:rsid w:val="00EA4E34"/>
    <w:rsid w:val="00EA4F60"/>
    <w:rsid w:val="00EA7C00"/>
    <w:rsid w:val="00EB2053"/>
    <w:rsid w:val="00EB5AD0"/>
    <w:rsid w:val="00EC68E0"/>
    <w:rsid w:val="00EC724A"/>
    <w:rsid w:val="00ED357C"/>
    <w:rsid w:val="00ED3E03"/>
    <w:rsid w:val="00ED4916"/>
    <w:rsid w:val="00EE0B07"/>
    <w:rsid w:val="00EE180F"/>
    <w:rsid w:val="00EE1EEA"/>
    <w:rsid w:val="00EE7A90"/>
    <w:rsid w:val="00EE7E93"/>
    <w:rsid w:val="00F005AF"/>
    <w:rsid w:val="00F02A7B"/>
    <w:rsid w:val="00F17DA9"/>
    <w:rsid w:val="00F231AA"/>
    <w:rsid w:val="00F24ECE"/>
    <w:rsid w:val="00F2502C"/>
    <w:rsid w:val="00F3005C"/>
    <w:rsid w:val="00F31AD9"/>
    <w:rsid w:val="00F32AAA"/>
    <w:rsid w:val="00F33115"/>
    <w:rsid w:val="00F3549F"/>
    <w:rsid w:val="00F41169"/>
    <w:rsid w:val="00F465C4"/>
    <w:rsid w:val="00F47093"/>
    <w:rsid w:val="00F52762"/>
    <w:rsid w:val="00F52BF0"/>
    <w:rsid w:val="00F52E7B"/>
    <w:rsid w:val="00F541DC"/>
    <w:rsid w:val="00F6284A"/>
    <w:rsid w:val="00F6526A"/>
    <w:rsid w:val="00F65E21"/>
    <w:rsid w:val="00F67840"/>
    <w:rsid w:val="00F67E35"/>
    <w:rsid w:val="00F71182"/>
    <w:rsid w:val="00F71EF8"/>
    <w:rsid w:val="00F729BE"/>
    <w:rsid w:val="00F82B09"/>
    <w:rsid w:val="00F846ED"/>
    <w:rsid w:val="00F951B1"/>
    <w:rsid w:val="00F96185"/>
    <w:rsid w:val="00F97B80"/>
    <w:rsid w:val="00F97DF2"/>
    <w:rsid w:val="00FA2D16"/>
    <w:rsid w:val="00FA7D8A"/>
    <w:rsid w:val="00FB41DE"/>
    <w:rsid w:val="00FB49A2"/>
    <w:rsid w:val="00FB5D41"/>
    <w:rsid w:val="00FB6522"/>
    <w:rsid w:val="00FC0225"/>
    <w:rsid w:val="00FC1800"/>
    <w:rsid w:val="00FC38DE"/>
    <w:rsid w:val="00FC56B0"/>
    <w:rsid w:val="00FC6D2A"/>
    <w:rsid w:val="00FD0566"/>
    <w:rsid w:val="00FD221D"/>
    <w:rsid w:val="00FD41AC"/>
    <w:rsid w:val="00FD4D47"/>
    <w:rsid w:val="00FD7C2C"/>
    <w:rsid w:val="00FE010D"/>
    <w:rsid w:val="00FE54FD"/>
    <w:rsid w:val="00FF6927"/>
    <w:rsid w:val="00FF7AA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AC304"/>
  <w15:chartTrackingRefBased/>
  <w15:docId w15:val="{F97C1184-DFF4-4B84-AEC5-5CCD19B67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B8C"/>
    <w:rPr>
      <w:kern w:val="0"/>
      <w14:ligatures w14:val="none"/>
    </w:rPr>
  </w:style>
  <w:style w:type="paragraph" w:styleId="Heading1">
    <w:name w:val="heading 1"/>
    <w:basedOn w:val="Normal"/>
    <w:next w:val="Normal"/>
    <w:link w:val="Heading1Char"/>
    <w:uiPriority w:val="9"/>
    <w:qFormat/>
    <w:rsid w:val="006B4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13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00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561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4D08"/>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4D4D08"/>
    <w:rPr>
      <w:rFonts w:asciiTheme="majorHAnsi" w:eastAsiaTheme="majorEastAsia" w:hAnsiTheme="majorHAnsi" w:cstheme="majorBidi"/>
      <w:kern w:val="0"/>
      <w:sz w:val="56"/>
      <w:szCs w:val="56"/>
      <w14:ligatures w14:val="none"/>
    </w:rPr>
  </w:style>
  <w:style w:type="character" w:styleId="Emphasis">
    <w:name w:val="Emphasis"/>
    <w:basedOn w:val="DefaultParagraphFont"/>
    <w:uiPriority w:val="20"/>
    <w:qFormat/>
    <w:rsid w:val="004D4D08"/>
    <w:rPr>
      <w:i/>
      <w:iCs/>
    </w:rPr>
  </w:style>
  <w:style w:type="paragraph" w:styleId="Header">
    <w:name w:val="header"/>
    <w:basedOn w:val="Normal"/>
    <w:link w:val="HeaderChar"/>
    <w:uiPriority w:val="99"/>
    <w:unhideWhenUsed/>
    <w:rsid w:val="00E212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213"/>
    <w:rPr>
      <w:kern w:val="0"/>
      <w14:ligatures w14:val="none"/>
    </w:rPr>
  </w:style>
  <w:style w:type="paragraph" w:styleId="Footer">
    <w:name w:val="footer"/>
    <w:basedOn w:val="Normal"/>
    <w:link w:val="FooterChar"/>
    <w:uiPriority w:val="99"/>
    <w:unhideWhenUsed/>
    <w:rsid w:val="00E212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213"/>
    <w:rPr>
      <w:kern w:val="0"/>
      <w14:ligatures w14:val="none"/>
    </w:rPr>
  </w:style>
  <w:style w:type="character" w:customStyle="1" w:styleId="Heading1Char">
    <w:name w:val="Heading 1 Char"/>
    <w:basedOn w:val="DefaultParagraphFont"/>
    <w:link w:val="Heading1"/>
    <w:uiPriority w:val="9"/>
    <w:rsid w:val="006B4CB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B4CBD"/>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uiPriority w:val="39"/>
    <w:unhideWhenUsed/>
    <w:rsid w:val="006B4CBD"/>
    <w:pPr>
      <w:spacing w:after="100"/>
    </w:pPr>
  </w:style>
  <w:style w:type="paragraph" w:styleId="TOC2">
    <w:name w:val="toc 2"/>
    <w:basedOn w:val="Normal"/>
    <w:next w:val="Normal"/>
    <w:uiPriority w:val="39"/>
    <w:unhideWhenUsed/>
    <w:rsid w:val="006B4CBD"/>
    <w:pPr>
      <w:spacing w:after="100"/>
      <w:ind w:left="220"/>
    </w:pPr>
  </w:style>
  <w:style w:type="paragraph" w:styleId="TOC3">
    <w:name w:val="toc 3"/>
    <w:basedOn w:val="Normal"/>
    <w:next w:val="Normal"/>
    <w:uiPriority w:val="39"/>
    <w:unhideWhenUsed/>
    <w:rsid w:val="006B4CBD"/>
    <w:pPr>
      <w:spacing w:after="100"/>
      <w:ind w:left="440"/>
    </w:pPr>
  </w:style>
  <w:style w:type="character" w:styleId="Hyperlink">
    <w:name w:val="Hyperlink"/>
    <w:basedOn w:val="DefaultParagraphFont"/>
    <w:uiPriority w:val="99"/>
    <w:unhideWhenUsed/>
    <w:rsid w:val="006B4CBD"/>
    <w:rPr>
      <w:color w:val="0563C1" w:themeColor="hyperlink"/>
      <w:u w:val="single"/>
    </w:rPr>
  </w:style>
  <w:style w:type="paragraph" w:styleId="TableofFigures">
    <w:name w:val="table of figures"/>
    <w:basedOn w:val="Normal"/>
    <w:next w:val="Normal"/>
    <w:uiPriority w:val="99"/>
    <w:unhideWhenUsed/>
    <w:rsid w:val="00A727B8"/>
    <w:pPr>
      <w:spacing w:after="0"/>
    </w:pPr>
  </w:style>
  <w:style w:type="character" w:customStyle="1" w:styleId="Heading3Char">
    <w:name w:val="Heading 3 Char"/>
    <w:basedOn w:val="DefaultParagraphFont"/>
    <w:link w:val="Heading3"/>
    <w:uiPriority w:val="9"/>
    <w:rsid w:val="004413F0"/>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F0136"/>
    <w:pPr>
      <w:ind w:left="720"/>
      <w:contextualSpacing/>
    </w:pPr>
  </w:style>
  <w:style w:type="table" w:styleId="TableGrid">
    <w:name w:val="Table Grid"/>
    <w:basedOn w:val="TableNormal"/>
    <w:uiPriority w:val="39"/>
    <w:rsid w:val="00982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341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1340D"/>
    <w:rPr>
      <w:color w:val="605E5C"/>
      <w:shd w:val="clear" w:color="auto" w:fill="E1DFDD"/>
    </w:rPr>
  </w:style>
  <w:style w:type="character" w:customStyle="1" w:styleId="Heading4Char">
    <w:name w:val="Heading 4 Char"/>
    <w:basedOn w:val="DefaultParagraphFont"/>
    <w:link w:val="Heading4"/>
    <w:uiPriority w:val="9"/>
    <w:rsid w:val="009F00BE"/>
    <w:rPr>
      <w:rFonts w:asciiTheme="majorHAnsi" w:eastAsiaTheme="majorEastAsia" w:hAnsiTheme="majorHAnsi" w:cstheme="majorBidi"/>
      <w:i/>
      <w:iCs/>
      <w:color w:val="2F5496" w:themeColor="accent1" w:themeShade="BF"/>
      <w:kern w:val="0"/>
      <w14:ligatures w14:val="none"/>
    </w:rPr>
  </w:style>
  <w:style w:type="paragraph" w:styleId="Subtitle">
    <w:name w:val="Subtitle"/>
    <w:basedOn w:val="Normal"/>
    <w:next w:val="Normal"/>
    <w:link w:val="SubtitleChar"/>
    <w:uiPriority w:val="11"/>
    <w:qFormat/>
    <w:rsid w:val="005561E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61E7"/>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5561E7"/>
    <w:rPr>
      <w:i/>
      <w:iCs/>
      <w:color w:val="404040" w:themeColor="text1" w:themeTint="BF"/>
    </w:rPr>
  </w:style>
  <w:style w:type="character" w:styleId="IntenseEmphasis">
    <w:name w:val="Intense Emphasis"/>
    <w:basedOn w:val="DefaultParagraphFont"/>
    <w:uiPriority w:val="21"/>
    <w:qFormat/>
    <w:rsid w:val="005561E7"/>
    <w:rPr>
      <w:i/>
      <w:iCs/>
      <w:color w:val="4472C4" w:themeColor="accent1"/>
    </w:rPr>
  </w:style>
  <w:style w:type="character" w:customStyle="1" w:styleId="Heading5Char">
    <w:name w:val="Heading 5 Char"/>
    <w:basedOn w:val="DefaultParagraphFont"/>
    <w:link w:val="Heading5"/>
    <w:uiPriority w:val="9"/>
    <w:rsid w:val="005561E7"/>
    <w:rPr>
      <w:rFonts w:asciiTheme="majorHAnsi" w:eastAsiaTheme="majorEastAsia" w:hAnsiTheme="majorHAnsi" w:cstheme="majorBidi"/>
      <w:color w:val="2F5496" w:themeColor="accent1" w:themeShade="BF"/>
      <w:kern w:val="0"/>
      <w14:ligatures w14:val="none"/>
    </w:rPr>
  </w:style>
  <w:style w:type="character" w:styleId="FollowedHyperlink">
    <w:name w:val="FollowedHyperlink"/>
    <w:basedOn w:val="DefaultParagraphFont"/>
    <w:uiPriority w:val="99"/>
    <w:semiHidden/>
    <w:unhideWhenUsed/>
    <w:rsid w:val="009838D7"/>
    <w:rPr>
      <w:color w:val="954F72" w:themeColor="followedHyperlink"/>
      <w:u w:val="single"/>
    </w:rPr>
  </w:style>
  <w:style w:type="paragraph" w:styleId="Bibliography">
    <w:name w:val="Bibliography"/>
    <w:basedOn w:val="Normal"/>
    <w:next w:val="Normal"/>
    <w:uiPriority w:val="37"/>
    <w:semiHidden/>
    <w:unhideWhenUsed/>
    <w:rsid w:val="00995F98"/>
    <w:pPr>
      <w:spacing w:after="0" w:line="480" w:lineRule="auto"/>
      <w:ind w:firstLine="720"/>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6C1F4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url">
    <w:name w:val="url"/>
    <w:basedOn w:val="DefaultParagraphFont"/>
    <w:rsid w:val="006C1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4356">
      <w:bodyDiv w:val="1"/>
      <w:marLeft w:val="0"/>
      <w:marRight w:val="0"/>
      <w:marTop w:val="0"/>
      <w:marBottom w:val="0"/>
      <w:divBdr>
        <w:top w:val="none" w:sz="0" w:space="0" w:color="auto"/>
        <w:left w:val="none" w:sz="0" w:space="0" w:color="auto"/>
        <w:bottom w:val="none" w:sz="0" w:space="0" w:color="auto"/>
        <w:right w:val="none" w:sz="0" w:space="0" w:color="auto"/>
      </w:divBdr>
      <w:divsChild>
        <w:div w:id="1015352314">
          <w:marLeft w:val="0"/>
          <w:marRight w:val="0"/>
          <w:marTop w:val="0"/>
          <w:marBottom w:val="0"/>
          <w:divBdr>
            <w:top w:val="none" w:sz="0" w:space="0" w:color="auto"/>
            <w:left w:val="none" w:sz="0" w:space="0" w:color="auto"/>
            <w:bottom w:val="none" w:sz="0" w:space="0" w:color="auto"/>
            <w:right w:val="none" w:sz="0" w:space="0" w:color="auto"/>
          </w:divBdr>
          <w:divsChild>
            <w:div w:id="2007783518">
              <w:marLeft w:val="0"/>
              <w:marRight w:val="0"/>
              <w:marTop w:val="0"/>
              <w:marBottom w:val="0"/>
              <w:divBdr>
                <w:top w:val="none" w:sz="0" w:space="0" w:color="auto"/>
                <w:left w:val="none" w:sz="0" w:space="0" w:color="auto"/>
                <w:bottom w:val="none" w:sz="0" w:space="0" w:color="auto"/>
                <w:right w:val="none" w:sz="0" w:space="0" w:color="auto"/>
              </w:divBdr>
              <w:divsChild>
                <w:div w:id="17161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339">
      <w:bodyDiv w:val="1"/>
      <w:marLeft w:val="0"/>
      <w:marRight w:val="0"/>
      <w:marTop w:val="0"/>
      <w:marBottom w:val="0"/>
      <w:divBdr>
        <w:top w:val="none" w:sz="0" w:space="0" w:color="auto"/>
        <w:left w:val="none" w:sz="0" w:space="0" w:color="auto"/>
        <w:bottom w:val="none" w:sz="0" w:space="0" w:color="auto"/>
        <w:right w:val="none" w:sz="0" w:space="0" w:color="auto"/>
      </w:divBdr>
    </w:div>
    <w:div w:id="67195685">
      <w:bodyDiv w:val="1"/>
      <w:marLeft w:val="0"/>
      <w:marRight w:val="0"/>
      <w:marTop w:val="0"/>
      <w:marBottom w:val="0"/>
      <w:divBdr>
        <w:top w:val="none" w:sz="0" w:space="0" w:color="auto"/>
        <w:left w:val="none" w:sz="0" w:space="0" w:color="auto"/>
        <w:bottom w:val="none" w:sz="0" w:space="0" w:color="auto"/>
        <w:right w:val="none" w:sz="0" w:space="0" w:color="auto"/>
      </w:divBdr>
    </w:div>
    <w:div w:id="104496341">
      <w:bodyDiv w:val="1"/>
      <w:marLeft w:val="0"/>
      <w:marRight w:val="0"/>
      <w:marTop w:val="0"/>
      <w:marBottom w:val="0"/>
      <w:divBdr>
        <w:top w:val="none" w:sz="0" w:space="0" w:color="auto"/>
        <w:left w:val="none" w:sz="0" w:space="0" w:color="auto"/>
        <w:bottom w:val="none" w:sz="0" w:space="0" w:color="auto"/>
        <w:right w:val="none" w:sz="0" w:space="0" w:color="auto"/>
      </w:divBdr>
      <w:divsChild>
        <w:div w:id="1516650043">
          <w:marLeft w:val="-720"/>
          <w:marRight w:val="0"/>
          <w:marTop w:val="0"/>
          <w:marBottom w:val="0"/>
          <w:divBdr>
            <w:top w:val="none" w:sz="0" w:space="0" w:color="auto"/>
            <w:left w:val="none" w:sz="0" w:space="0" w:color="auto"/>
            <w:bottom w:val="none" w:sz="0" w:space="0" w:color="auto"/>
            <w:right w:val="none" w:sz="0" w:space="0" w:color="auto"/>
          </w:divBdr>
        </w:div>
      </w:divsChild>
    </w:div>
    <w:div w:id="183977854">
      <w:bodyDiv w:val="1"/>
      <w:marLeft w:val="0"/>
      <w:marRight w:val="0"/>
      <w:marTop w:val="0"/>
      <w:marBottom w:val="0"/>
      <w:divBdr>
        <w:top w:val="none" w:sz="0" w:space="0" w:color="auto"/>
        <w:left w:val="none" w:sz="0" w:space="0" w:color="auto"/>
        <w:bottom w:val="none" w:sz="0" w:space="0" w:color="auto"/>
        <w:right w:val="none" w:sz="0" w:space="0" w:color="auto"/>
      </w:divBdr>
      <w:divsChild>
        <w:div w:id="171376667">
          <w:marLeft w:val="0"/>
          <w:marRight w:val="0"/>
          <w:marTop w:val="0"/>
          <w:marBottom w:val="0"/>
          <w:divBdr>
            <w:top w:val="none" w:sz="0" w:space="0" w:color="auto"/>
            <w:left w:val="none" w:sz="0" w:space="0" w:color="auto"/>
            <w:bottom w:val="none" w:sz="0" w:space="0" w:color="auto"/>
            <w:right w:val="none" w:sz="0" w:space="0" w:color="auto"/>
          </w:divBdr>
          <w:divsChild>
            <w:div w:id="15993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4510">
      <w:bodyDiv w:val="1"/>
      <w:marLeft w:val="0"/>
      <w:marRight w:val="0"/>
      <w:marTop w:val="0"/>
      <w:marBottom w:val="0"/>
      <w:divBdr>
        <w:top w:val="none" w:sz="0" w:space="0" w:color="auto"/>
        <w:left w:val="none" w:sz="0" w:space="0" w:color="auto"/>
        <w:bottom w:val="none" w:sz="0" w:space="0" w:color="auto"/>
        <w:right w:val="none" w:sz="0" w:space="0" w:color="auto"/>
      </w:divBdr>
    </w:div>
    <w:div w:id="297347796">
      <w:bodyDiv w:val="1"/>
      <w:marLeft w:val="0"/>
      <w:marRight w:val="0"/>
      <w:marTop w:val="0"/>
      <w:marBottom w:val="0"/>
      <w:divBdr>
        <w:top w:val="none" w:sz="0" w:space="0" w:color="auto"/>
        <w:left w:val="none" w:sz="0" w:space="0" w:color="auto"/>
        <w:bottom w:val="none" w:sz="0" w:space="0" w:color="auto"/>
        <w:right w:val="none" w:sz="0" w:space="0" w:color="auto"/>
      </w:divBdr>
      <w:divsChild>
        <w:div w:id="1669480567">
          <w:marLeft w:val="0"/>
          <w:marRight w:val="0"/>
          <w:marTop w:val="0"/>
          <w:marBottom w:val="0"/>
          <w:divBdr>
            <w:top w:val="single" w:sz="2" w:space="0" w:color="ECEDEE"/>
            <w:left w:val="single" w:sz="2" w:space="0" w:color="ECEDEE"/>
            <w:bottom w:val="single" w:sz="2" w:space="0" w:color="ECEDEE"/>
            <w:right w:val="single" w:sz="2" w:space="0" w:color="ECEDEE"/>
          </w:divBdr>
          <w:divsChild>
            <w:div w:id="1355423609">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251087027">
          <w:marLeft w:val="0"/>
          <w:marRight w:val="0"/>
          <w:marTop w:val="0"/>
          <w:marBottom w:val="0"/>
          <w:divBdr>
            <w:top w:val="single" w:sz="2" w:space="0" w:color="ECEDEE"/>
            <w:left w:val="single" w:sz="2" w:space="0" w:color="ECEDEE"/>
            <w:bottom w:val="single" w:sz="2" w:space="0" w:color="ECEDEE"/>
            <w:right w:val="single" w:sz="2" w:space="0" w:color="ECEDEE"/>
          </w:divBdr>
          <w:divsChild>
            <w:div w:id="92052296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308946710">
      <w:bodyDiv w:val="1"/>
      <w:marLeft w:val="0"/>
      <w:marRight w:val="0"/>
      <w:marTop w:val="0"/>
      <w:marBottom w:val="0"/>
      <w:divBdr>
        <w:top w:val="none" w:sz="0" w:space="0" w:color="auto"/>
        <w:left w:val="none" w:sz="0" w:space="0" w:color="auto"/>
        <w:bottom w:val="none" w:sz="0" w:space="0" w:color="auto"/>
        <w:right w:val="none" w:sz="0" w:space="0" w:color="auto"/>
      </w:divBdr>
      <w:divsChild>
        <w:div w:id="1502812709">
          <w:marLeft w:val="0"/>
          <w:marRight w:val="0"/>
          <w:marTop w:val="0"/>
          <w:marBottom w:val="0"/>
          <w:divBdr>
            <w:top w:val="none" w:sz="0" w:space="0" w:color="auto"/>
            <w:left w:val="none" w:sz="0" w:space="0" w:color="auto"/>
            <w:bottom w:val="none" w:sz="0" w:space="0" w:color="auto"/>
            <w:right w:val="none" w:sz="0" w:space="0" w:color="auto"/>
          </w:divBdr>
          <w:divsChild>
            <w:div w:id="3498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7890">
      <w:bodyDiv w:val="1"/>
      <w:marLeft w:val="0"/>
      <w:marRight w:val="0"/>
      <w:marTop w:val="0"/>
      <w:marBottom w:val="0"/>
      <w:divBdr>
        <w:top w:val="none" w:sz="0" w:space="0" w:color="auto"/>
        <w:left w:val="none" w:sz="0" w:space="0" w:color="auto"/>
        <w:bottom w:val="none" w:sz="0" w:space="0" w:color="auto"/>
        <w:right w:val="none" w:sz="0" w:space="0" w:color="auto"/>
      </w:divBdr>
    </w:div>
    <w:div w:id="495920706">
      <w:bodyDiv w:val="1"/>
      <w:marLeft w:val="0"/>
      <w:marRight w:val="0"/>
      <w:marTop w:val="0"/>
      <w:marBottom w:val="0"/>
      <w:divBdr>
        <w:top w:val="none" w:sz="0" w:space="0" w:color="auto"/>
        <w:left w:val="none" w:sz="0" w:space="0" w:color="auto"/>
        <w:bottom w:val="none" w:sz="0" w:space="0" w:color="auto"/>
        <w:right w:val="none" w:sz="0" w:space="0" w:color="auto"/>
      </w:divBdr>
    </w:div>
    <w:div w:id="577522260">
      <w:bodyDiv w:val="1"/>
      <w:marLeft w:val="0"/>
      <w:marRight w:val="0"/>
      <w:marTop w:val="0"/>
      <w:marBottom w:val="0"/>
      <w:divBdr>
        <w:top w:val="none" w:sz="0" w:space="0" w:color="auto"/>
        <w:left w:val="none" w:sz="0" w:space="0" w:color="auto"/>
        <w:bottom w:val="none" w:sz="0" w:space="0" w:color="auto"/>
        <w:right w:val="none" w:sz="0" w:space="0" w:color="auto"/>
      </w:divBdr>
      <w:divsChild>
        <w:div w:id="509951432">
          <w:marLeft w:val="0"/>
          <w:marRight w:val="0"/>
          <w:marTop w:val="0"/>
          <w:marBottom w:val="0"/>
          <w:divBdr>
            <w:top w:val="none" w:sz="0" w:space="0" w:color="auto"/>
            <w:left w:val="none" w:sz="0" w:space="0" w:color="auto"/>
            <w:bottom w:val="none" w:sz="0" w:space="0" w:color="auto"/>
            <w:right w:val="none" w:sz="0" w:space="0" w:color="auto"/>
          </w:divBdr>
          <w:divsChild>
            <w:div w:id="1531914133">
              <w:marLeft w:val="0"/>
              <w:marRight w:val="0"/>
              <w:marTop w:val="0"/>
              <w:marBottom w:val="0"/>
              <w:divBdr>
                <w:top w:val="none" w:sz="0" w:space="0" w:color="auto"/>
                <w:left w:val="none" w:sz="0" w:space="0" w:color="auto"/>
                <w:bottom w:val="none" w:sz="0" w:space="0" w:color="auto"/>
                <w:right w:val="none" w:sz="0" w:space="0" w:color="auto"/>
              </w:divBdr>
              <w:divsChild>
                <w:div w:id="1955745830">
                  <w:marLeft w:val="0"/>
                  <w:marRight w:val="0"/>
                  <w:marTop w:val="0"/>
                  <w:marBottom w:val="0"/>
                  <w:divBdr>
                    <w:top w:val="none" w:sz="0" w:space="0" w:color="auto"/>
                    <w:left w:val="none" w:sz="0" w:space="0" w:color="auto"/>
                    <w:bottom w:val="none" w:sz="0" w:space="0" w:color="auto"/>
                    <w:right w:val="none" w:sz="0" w:space="0" w:color="auto"/>
                  </w:divBdr>
                  <w:divsChild>
                    <w:div w:id="545332729">
                      <w:marLeft w:val="0"/>
                      <w:marRight w:val="0"/>
                      <w:marTop w:val="0"/>
                      <w:marBottom w:val="0"/>
                      <w:divBdr>
                        <w:top w:val="none" w:sz="0" w:space="0" w:color="auto"/>
                        <w:left w:val="none" w:sz="0" w:space="0" w:color="auto"/>
                        <w:bottom w:val="none" w:sz="0" w:space="0" w:color="auto"/>
                        <w:right w:val="none" w:sz="0" w:space="0" w:color="auto"/>
                      </w:divBdr>
                      <w:divsChild>
                        <w:div w:id="468745025">
                          <w:marLeft w:val="0"/>
                          <w:marRight w:val="0"/>
                          <w:marTop w:val="0"/>
                          <w:marBottom w:val="0"/>
                          <w:divBdr>
                            <w:top w:val="none" w:sz="0" w:space="0" w:color="auto"/>
                            <w:left w:val="none" w:sz="0" w:space="0" w:color="auto"/>
                            <w:bottom w:val="none" w:sz="0" w:space="0" w:color="auto"/>
                            <w:right w:val="none" w:sz="0" w:space="0" w:color="auto"/>
                          </w:divBdr>
                          <w:divsChild>
                            <w:div w:id="1139613609">
                              <w:marLeft w:val="0"/>
                              <w:marRight w:val="0"/>
                              <w:marTop w:val="0"/>
                              <w:marBottom w:val="0"/>
                              <w:divBdr>
                                <w:top w:val="none" w:sz="0" w:space="0" w:color="auto"/>
                                <w:left w:val="none" w:sz="0" w:space="0" w:color="auto"/>
                                <w:bottom w:val="none" w:sz="0" w:space="0" w:color="auto"/>
                                <w:right w:val="none" w:sz="0" w:space="0" w:color="auto"/>
                              </w:divBdr>
                              <w:divsChild>
                                <w:div w:id="1701469672">
                                  <w:marLeft w:val="0"/>
                                  <w:marRight w:val="0"/>
                                  <w:marTop w:val="0"/>
                                  <w:marBottom w:val="0"/>
                                  <w:divBdr>
                                    <w:top w:val="none" w:sz="0" w:space="0" w:color="auto"/>
                                    <w:left w:val="none" w:sz="0" w:space="0" w:color="auto"/>
                                    <w:bottom w:val="none" w:sz="0" w:space="0" w:color="auto"/>
                                    <w:right w:val="none" w:sz="0" w:space="0" w:color="auto"/>
                                  </w:divBdr>
                                  <w:divsChild>
                                    <w:div w:id="61635912">
                                      <w:marLeft w:val="0"/>
                                      <w:marRight w:val="0"/>
                                      <w:marTop w:val="0"/>
                                      <w:marBottom w:val="0"/>
                                      <w:divBdr>
                                        <w:top w:val="none" w:sz="0" w:space="0" w:color="auto"/>
                                        <w:left w:val="none" w:sz="0" w:space="0" w:color="auto"/>
                                        <w:bottom w:val="none" w:sz="0" w:space="0" w:color="auto"/>
                                        <w:right w:val="none" w:sz="0" w:space="0" w:color="auto"/>
                                      </w:divBdr>
                                      <w:divsChild>
                                        <w:div w:id="267783979">
                                          <w:marLeft w:val="0"/>
                                          <w:marRight w:val="0"/>
                                          <w:marTop w:val="0"/>
                                          <w:marBottom w:val="0"/>
                                          <w:divBdr>
                                            <w:top w:val="none" w:sz="0" w:space="0" w:color="auto"/>
                                            <w:left w:val="none" w:sz="0" w:space="0" w:color="auto"/>
                                            <w:bottom w:val="none" w:sz="0" w:space="0" w:color="auto"/>
                                            <w:right w:val="none" w:sz="0" w:space="0" w:color="auto"/>
                                          </w:divBdr>
                                          <w:divsChild>
                                            <w:div w:id="126820772">
                                              <w:marLeft w:val="0"/>
                                              <w:marRight w:val="0"/>
                                              <w:marTop w:val="0"/>
                                              <w:marBottom w:val="0"/>
                                              <w:divBdr>
                                                <w:top w:val="none" w:sz="0" w:space="0" w:color="auto"/>
                                                <w:left w:val="none" w:sz="0" w:space="0" w:color="auto"/>
                                                <w:bottom w:val="none" w:sz="0" w:space="0" w:color="auto"/>
                                                <w:right w:val="none" w:sz="0" w:space="0" w:color="auto"/>
                                              </w:divBdr>
                                              <w:divsChild>
                                                <w:div w:id="93987853">
                                                  <w:marLeft w:val="0"/>
                                                  <w:marRight w:val="0"/>
                                                  <w:marTop w:val="0"/>
                                                  <w:marBottom w:val="0"/>
                                                  <w:divBdr>
                                                    <w:top w:val="none" w:sz="0" w:space="0" w:color="auto"/>
                                                    <w:left w:val="none" w:sz="0" w:space="0" w:color="auto"/>
                                                    <w:bottom w:val="none" w:sz="0" w:space="0" w:color="auto"/>
                                                    <w:right w:val="none" w:sz="0" w:space="0" w:color="auto"/>
                                                  </w:divBdr>
                                                  <w:divsChild>
                                                    <w:div w:id="26373134">
                                                      <w:marLeft w:val="0"/>
                                                      <w:marRight w:val="0"/>
                                                      <w:marTop w:val="0"/>
                                                      <w:marBottom w:val="0"/>
                                                      <w:divBdr>
                                                        <w:top w:val="none" w:sz="0" w:space="0" w:color="auto"/>
                                                        <w:left w:val="none" w:sz="0" w:space="0" w:color="auto"/>
                                                        <w:bottom w:val="none" w:sz="0" w:space="0" w:color="auto"/>
                                                        <w:right w:val="none" w:sz="0" w:space="0" w:color="auto"/>
                                                      </w:divBdr>
                                                      <w:divsChild>
                                                        <w:div w:id="265582707">
                                                          <w:marLeft w:val="0"/>
                                                          <w:marRight w:val="0"/>
                                                          <w:marTop w:val="0"/>
                                                          <w:marBottom w:val="0"/>
                                                          <w:divBdr>
                                                            <w:top w:val="none" w:sz="0" w:space="0" w:color="auto"/>
                                                            <w:left w:val="none" w:sz="0" w:space="0" w:color="auto"/>
                                                            <w:bottom w:val="none" w:sz="0" w:space="0" w:color="auto"/>
                                                            <w:right w:val="none" w:sz="0" w:space="0" w:color="auto"/>
                                                          </w:divBdr>
                                                          <w:divsChild>
                                                            <w:div w:id="6862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2568543">
          <w:marLeft w:val="0"/>
          <w:marRight w:val="0"/>
          <w:marTop w:val="0"/>
          <w:marBottom w:val="0"/>
          <w:divBdr>
            <w:top w:val="none" w:sz="0" w:space="0" w:color="auto"/>
            <w:left w:val="none" w:sz="0" w:space="0" w:color="auto"/>
            <w:bottom w:val="none" w:sz="0" w:space="0" w:color="auto"/>
            <w:right w:val="none" w:sz="0" w:space="0" w:color="auto"/>
          </w:divBdr>
          <w:divsChild>
            <w:div w:id="846403280">
              <w:marLeft w:val="0"/>
              <w:marRight w:val="0"/>
              <w:marTop w:val="0"/>
              <w:marBottom w:val="0"/>
              <w:divBdr>
                <w:top w:val="none" w:sz="0" w:space="0" w:color="auto"/>
                <w:left w:val="none" w:sz="0" w:space="0" w:color="auto"/>
                <w:bottom w:val="none" w:sz="0" w:space="0" w:color="auto"/>
                <w:right w:val="none" w:sz="0" w:space="0" w:color="auto"/>
              </w:divBdr>
              <w:divsChild>
                <w:div w:id="7561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52065">
      <w:bodyDiv w:val="1"/>
      <w:marLeft w:val="0"/>
      <w:marRight w:val="0"/>
      <w:marTop w:val="0"/>
      <w:marBottom w:val="0"/>
      <w:divBdr>
        <w:top w:val="none" w:sz="0" w:space="0" w:color="auto"/>
        <w:left w:val="none" w:sz="0" w:space="0" w:color="auto"/>
        <w:bottom w:val="none" w:sz="0" w:space="0" w:color="auto"/>
        <w:right w:val="none" w:sz="0" w:space="0" w:color="auto"/>
      </w:divBdr>
      <w:divsChild>
        <w:div w:id="133564175">
          <w:marLeft w:val="0"/>
          <w:marRight w:val="0"/>
          <w:marTop w:val="0"/>
          <w:marBottom w:val="240"/>
          <w:divBdr>
            <w:top w:val="none" w:sz="0" w:space="0" w:color="auto"/>
            <w:left w:val="none" w:sz="0" w:space="0" w:color="auto"/>
            <w:bottom w:val="none" w:sz="0" w:space="0" w:color="auto"/>
            <w:right w:val="none" w:sz="0" w:space="0" w:color="auto"/>
          </w:divBdr>
        </w:div>
        <w:div w:id="856579059">
          <w:marLeft w:val="0"/>
          <w:marRight w:val="0"/>
          <w:marTop w:val="0"/>
          <w:marBottom w:val="240"/>
          <w:divBdr>
            <w:top w:val="none" w:sz="0" w:space="0" w:color="auto"/>
            <w:left w:val="none" w:sz="0" w:space="0" w:color="auto"/>
            <w:bottom w:val="none" w:sz="0" w:space="0" w:color="auto"/>
            <w:right w:val="none" w:sz="0" w:space="0" w:color="auto"/>
          </w:divBdr>
        </w:div>
        <w:div w:id="716205258">
          <w:marLeft w:val="0"/>
          <w:marRight w:val="0"/>
          <w:marTop w:val="0"/>
          <w:marBottom w:val="240"/>
          <w:divBdr>
            <w:top w:val="none" w:sz="0" w:space="0" w:color="auto"/>
            <w:left w:val="none" w:sz="0" w:space="0" w:color="auto"/>
            <w:bottom w:val="none" w:sz="0" w:space="0" w:color="auto"/>
            <w:right w:val="none" w:sz="0" w:space="0" w:color="auto"/>
          </w:divBdr>
        </w:div>
        <w:div w:id="792402213">
          <w:marLeft w:val="0"/>
          <w:marRight w:val="0"/>
          <w:marTop w:val="0"/>
          <w:marBottom w:val="240"/>
          <w:divBdr>
            <w:top w:val="none" w:sz="0" w:space="0" w:color="auto"/>
            <w:left w:val="none" w:sz="0" w:space="0" w:color="auto"/>
            <w:bottom w:val="none" w:sz="0" w:space="0" w:color="auto"/>
            <w:right w:val="none" w:sz="0" w:space="0" w:color="auto"/>
          </w:divBdr>
        </w:div>
        <w:div w:id="749619883">
          <w:marLeft w:val="0"/>
          <w:marRight w:val="0"/>
          <w:marTop w:val="0"/>
          <w:marBottom w:val="240"/>
          <w:divBdr>
            <w:top w:val="none" w:sz="0" w:space="0" w:color="auto"/>
            <w:left w:val="none" w:sz="0" w:space="0" w:color="auto"/>
            <w:bottom w:val="none" w:sz="0" w:space="0" w:color="auto"/>
            <w:right w:val="none" w:sz="0" w:space="0" w:color="auto"/>
          </w:divBdr>
        </w:div>
        <w:div w:id="652949038">
          <w:marLeft w:val="0"/>
          <w:marRight w:val="0"/>
          <w:marTop w:val="0"/>
          <w:marBottom w:val="240"/>
          <w:divBdr>
            <w:top w:val="none" w:sz="0" w:space="0" w:color="auto"/>
            <w:left w:val="none" w:sz="0" w:space="0" w:color="auto"/>
            <w:bottom w:val="none" w:sz="0" w:space="0" w:color="auto"/>
            <w:right w:val="none" w:sz="0" w:space="0" w:color="auto"/>
          </w:divBdr>
        </w:div>
      </w:divsChild>
    </w:div>
    <w:div w:id="628828837">
      <w:bodyDiv w:val="1"/>
      <w:marLeft w:val="0"/>
      <w:marRight w:val="0"/>
      <w:marTop w:val="0"/>
      <w:marBottom w:val="0"/>
      <w:divBdr>
        <w:top w:val="none" w:sz="0" w:space="0" w:color="auto"/>
        <w:left w:val="none" w:sz="0" w:space="0" w:color="auto"/>
        <w:bottom w:val="none" w:sz="0" w:space="0" w:color="auto"/>
        <w:right w:val="none" w:sz="0" w:space="0" w:color="auto"/>
      </w:divBdr>
      <w:divsChild>
        <w:div w:id="77869517">
          <w:marLeft w:val="0"/>
          <w:marRight w:val="0"/>
          <w:marTop w:val="0"/>
          <w:marBottom w:val="0"/>
          <w:divBdr>
            <w:top w:val="none" w:sz="0" w:space="0" w:color="auto"/>
            <w:left w:val="none" w:sz="0" w:space="0" w:color="auto"/>
            <w:bottom w:val="none" w:sz="0" w:space="0" w:color="auto"/>
            <w:right w:val="none" w:sz="0" w:space="0" w:color="auto"/>
          </w:divBdr>
          <w:divsChild>
            <w:div w:id="1554850662">
              <w:marLeft w:val="0"/>
              <w:marRight w:val="0"/>
              <w:marTop w:val="0"/>
              <w:marBottom w:val="0"/>
              <w:divBdr>
                <w:top w:val="none" w:sz="0" w:space="0" w:color="auto"/>
                <w:left w:val="none" w:sz="0" w:space="0" w:color="auto"/>
                <w:bottom w:val="none" w:sz="0" w:space="0" w:color="auto"/>
                <w:right w:val="none" w:sz="0" w:space="0" w:color="auto"/>
              </w:divBdr>
              <w:divsChild>
                <w:div w:id="17990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0287">
      <w:bodyDiv w:val="1"/>
      <w:marLeft w:val="0"/>
      <w:marRight w:val="0"/>
      <w:marTop w:val="0"/>
      <w:marBottom w:val="0"/>
      <w:divBdr>
        <w:top w:val="none" w:sz="0" w:space="0" w:color="auto"/>
        <w:left w:val="none" w:sz="0" w:space="0" w:color="auto"/>
        <w:bottom w:val="none" w:sz="0" w:space="0" w:color="auto"/>
        <w:right w:val="none" w:sz="0" w:space="0" w:color="auto"/>
      </w:divBdr>
    </w:div>
    <w:div w:id="932933624">
      <w:bodyDiv w:val="1"/>
      <w:marLeft w:val="0"/>
      <w:marRight w:val="0"/>
      <w:marTop w:val="0"/>
      <w:marBottom w:val="0"/>
      <w:divBdr>
        <w:top w:val="none" w:sz="0" w:space="0" w:color="auto"/>
        <w:left w:val="none" w:sz="0" w:space="0" w:color="auto"/>
        <w:bottom w:val="none" w:sz="0" w:space="0" w:color="auto"/>
        <w:right w:val="none" w:sz="0" w:space="0" w:color="auto"/>
      </w:divBdr>
    </w:div>
    <w:div w:id="1054894851">
      <w:bodyDiv w:val="1"/>
      <w:marLeft w:val="0"/>
      <w:marRight w:val="0"/>
      <w:marTop w:val="0"/>
      <w:marBottom w:val="0"/>
      <w:divBdr>
        <w:top w:val="none" w:sz="0" w:space="0" w:color="auto"/>
        <w:left w:val="none" w:sz="0" w:space="0" w:color="auto"/>
        <w:bottom w:val="none" w:sz="0" w:space="0" w:color="auto"/>
        <w:right w:val="none" w:sz="0" w:space="0" w:color="auto"/>
      </w:divBdr>
      <w:divsChild>
        <w:div w:id="366688201">
          <w:marLeft w:val="-720"/>
          <w:marRight w:val="0"/>
          <w:marTop w:val="0"/>
          <w:marBottom w:val="0"/>
          <w:divBdr>
            <w:top w:val="none" w:sz="0" w:space="0" w:color="auto"/>
            <w:left w:val="none" w:sz="0" w:space="0" w:color="auto"/>
            <w:bottom w:val="none" w:sz="0" w:space="0" w:color="auto"/>
            <w:right w:val="none" w:sz="0" w:space="0" w:color="auto"/>
          </w:divBdr>
        </w:div>
      </w:divsChild>
    </w:div>
    <w:div w:id="1061946735">
      <w:bodyDiv w:val="1"/>
      <w:marLeft w:val="0"/>
      <w:marRight w:val="0"/>
      <w:marTop w:val="0"/>
      <w:marBottom w:val="0"/>
      <w:divBdr>
        <w:top w:val="none" w:sz="0" w:space="0" w:color="auto"/>
        <w:left w:val="none" w:sz="0" w:space="0" w:color="auto"/>
        <w:bottom w:val="none" w:sz="0" w:space="0" w:color="auto"/>
        <w:right w:val="none" w:sz="0" w:space="0" w:color="auto"/>
      </w:divBdr>
    </w:div>
    <w:div w:id="1138917330">
      <w:bodyDiv w:val="1"/>
      <w:marLeft w:val="0"/>
      <w:marRight w:val="0"/>
      <w:marTop w:val="0"/>
      <w:marBottom w:val="0"/>
      <w:divBdr>
        <w:top w:val="none" w:sz="0" w:space="0" w:color="auto"/>
        <w:left w:val="none" w:sz="0" w:space="0" w:color="auto"/>
        <w:bottom w:val="none" w:sz="0" w:space="0" w:color="auto"/>
        <w:right w:val="none" w:sz="0" w:space="0" w:color="auto"/>
      </w:divBdr>
    </w:div>
    <w:div w:id="1189248416">
      <w:bodyDiv w:val="1"/>
      <w:marLeft w:val="0"/>
      <w:marRight w:val="0"/>
      <w:marTop w:val="0"/>
      <w:marBottom w:val="0"/>
      <w:divBdr>
        <w:top w:val="none" w:sz="0" w:space="0" w:color="auto"/>
        <w:left w:val="none" w:sz="0" w:space="0" w:color="auto"/>
        <w:bottom w:val="none" w:sz="0" w:space="0" w:color="auto"/>
        <w:right w:val="none" w:sz="0" w:space="0" w:color="auto"/>
      </w:divBdr>
    </w:div>
    <w:div w:id="1216090030">
      <w:bodyDiv w:val="1"/>
      <w:marLeft w:val="0"/>
      <w:marRight w:val="0"/>
      <w:marTop w:val="0"/>
      <w:marBottom w:val="0"/>
      <w:divBdr>
        <w:top w:val="none" w:sz="0" w:space="0" w:color="auto"/>
        <w:left w:val="none" w:sz="0" w:space="0" w:color="auto"/>
        <w:bottom w:val="none" w:sz="0" w:space="0" w:color="auto"/>
        <w:right w:val="none" w:sz="0" w:space="0" w:color="auto"/>
      </w:divBdr>
    </w:div>
    <w:div w:id="1338726237">
      <w:bodyDiv w:val="1"/>
      <w:marLeft w:val="0"/>
      <w:marRight w:val="0"/>
      <w:marTop w:val="0"/>
      <w:marBottom w:val="0"/>
      <w:divBdr>
        <w:top w:val="none" w:sz="0" w:space="0" w:color="auto"/>
        <w:left w:val="none" w:sz="0" w:space="0" w:color="auto"/>
        <w:bottom w:val="none" w:sz="0" w:space="0" w:color="auto"/>
        <w:right w:val="none" w:sz="0" w:space="0" w:color="auto"/>
      </w:divBdr>
    </w:div>
    <w:div w:id="1376078810">
      <w:bodyDiv w:val="1"/>
      <w:marLeft w:val="0"/>
      <w:marRight w:val="0"/>
      <w:marTop w:val="0"/>
      <w:marBottom w:val="0"/>
      <w:divBdr>
        <w:top w:val="none" w:sz="0" w:space="0" w:color="auto"/>
        <w:left w:val="none" w:sz="0" w:space="0" w:color="auto"/>
        <w:bottom w:val="none" w:sz="0" w:space="0" w:color="auto"/>
        <w:right w:val="none" w:sz="0" w:space="0" w:color="auto"/>
      </w:divBdr>
      <w:divsChild>
        <w:div w:id="545918459">
          <w:marLeft w:val="0"/>
          <w:marRight w:val="0"/>
          <w:marTop w:val="0"/>
          <w:marBottom w:val="0"/>
          <w:divBdr>
            <w:top w:val="none" w:sz="0" w:space="0" w:color="auto"/>
            <w:left w:val="none" w:sz="0" w:space="0" w:color="auto"/>
            <w:bottom w:val="none" w:sz="0" w:space="0" w:color="auto"/>
            <w:right w:val="none" w:sz="0" w:space="0" w:color="auto"/>
          </w:divBdr>
          <w:divsChild>
            <w:div w:id="2196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7223">
      <w:bodyDiv w:val="1"/>
      <w:marLeft w:val="0"/>
      <w:marRight w:val="0"/>
      <w:marTop w:val="0"/>
      <w:marBottom w:val="0"/>
      <w:divBdr>
        <w:top w:val="none" w:sz="0" w:space="0" w:color="auto"/>
        <w:left w:val="none" w:sz="0" w:space="0" w:color="auto"/>
        <w:bottom w:val="none" w:sz="0" w:space="0" w:color="auto"/>
        <w:right w:val="none" w:sz="0" w:space="0" w:color="auto"/>
      </w:divBdr>
    </w:div>
    <w:div w:id="1462651411">
      <w:bodyDiv w:val="1"/>
      <w:marLeft w:val="0"/>
      <w:marRight w:val="0"/>
      <w:marTop w:val="0"/>
      <w:marBottom w:val="0"/>
      <w:divBdr>
        <w:top w:val="none" w:sz="0" w:space="0" w:color="auto"/>
        <w:left w:val="none" w:sz="0" w:space="0" w:color="auto"/>
        <w:bottom w:val="none" w:sz="0" w:space="0" w:color="auto"/>
        <w:right w:val="none" w:sz="0" w:space="0" w:color="auto"/>
      </w:divBdr>
    </w:div>
    <w:div w:id="1491141242">
      <w:bodyDiv w:val="1"/>
      <w:marLeft w:val="0"/>
      <w:marRight w:val="0"/>
      <w:marTop w:val="0"/>
      <w:marBottom w:val="0"/>
      <w:divBdr>
        <w:top w:val="none" w:sz="0" w:space="0" w:color="auto"/>
        <w:left w:val="none" w:sz="0" w:space="0" w:color="auto"/>
        <w:bottom w:val="none" w:sz="0" w:space="0" w:color="auto"/>
        <w:right w:val="none" w:sz="0" w:space="0" w:color="auto"/>
      </w:divBdr>
      <w:divsChild>
        <w:div w:id="1141457520">
          <w:marLeft w:val="0"/>
          <w:marRight w:val="0"/>
          <w:marTop w:val="0"/>
          <w:marBottom w:val="0"/>
          <w:divBdr>
            <w:top w:val="none" w:sz="0" w:space="0" w:color="auto"/>
            <w:left w:val="none" w:sz="0" w:space="0" w:color="auto"/>
            <w:bottom w:val="none" w:sz="0" w:space="0" w:color="auto"/>
            <w:right w:val="none" w:sz="0" w:space="0" w:color="auto"/>
          </w:divBdr>
          <w:divsChild>
            <w:div w:id="9380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081">
      <w:bodyDiv w:val="1"/>
      <w:marLeft w:val="0"/>
      <w:marRight w:val="0"/>
      <w:marTop w:val="0"/>
      <w:marBottom w:val="0"/>
      <w:divBdr>
        <w:top w:val="none" w:sz="0" w:space="0" w:color="auto"/>
        <w:left w:val="none" w:sz="0" w:space="0" w:color="auto"/>
        <w:bottom w:val="none" w:sz="0" w:space="0" w:color="auto"/>
        <w:right w:val="none" w:sz="0" w:space="0" w:color="auto"/>
      </w:divBdr>
    </w:div>
    <w:div w:id="1540051415">
      <w:bodyDiv w:val="1"/>
      <w:marLeft w:val="0"/>
      <w:marRight w:val="0"/>
      <w:marTop w:val="0"/>
      <w:marBottom w:val="0"/>
      <w:divBdr>
        <w:top w:val="none" w:sz="0" w:space="0" w:color="auto"/>
        <w:left w:val="none" w:sz="0" w:space="0" w:color="auto"/>
        <w:bottom w:val="none" w:sz="0" w:space="0" w:color="auto"/>
        <w:right w:val="none" w:sz="0" w:space="0" w:color="auto"/>
      </w:divBdr>
    </w:div>
    <w:div w:id="1588611121">
      <w:bodyDiv w:val="1"/>
      <w:marLeft w:val="0"/>
      <w:marRight w:val="0"/>
      <w:marTop w:val="0"/>
      <w:marBottom w:val="0"/>
      <w:divBdr>
        <w:top w:val="none" w:sz="0" w:space="0" w:color="auto"/>
        <w:left w:val="none" w:sz="0" w:space="0" w:color="auto"/>
        <w:bottom w:val="none" w:sz="0" w:space="0" w:color="auto"/>
        <w:right w:val="none" w:sz="0" w:space="0" w:color="auto"/>
      </w:divBdr>
    </w:div>
    <w:div w:id="1713848342">
      <w:bodyDiv w:val="1"/>
      <w:marLeft w:val="0"/>
      <w:marRight w:val="0"/>
      <w:marTop w:val="0"/>
      <w:marBottom w:val="0"/>
      <w:divBdr>
        <w:top w:val="none" w:sz="0" w:space="0" w:color="auto"/>
        <w:left w:val="none" w:sz="0" w:space="0" w:color="auto"/>
        <w:bottom w:val="none" w:sz="0" w:space="0" w:color="auto"/>
        <w:right w:val="none" w:sz="0" w:space="0" w:color="auto"/>
      </w:divBdr>
      <w:divsChild>
        <w:div w:id="528954628">
          <w:marLeft w:val="0"/>
          <w:marRight w:val="0"/>
          <w:marTop w:val="0"/>
          <w:marBottom w:val="0"/>
          <w:divBdr>
            <w:top w:val="none" w:sz="0" w:space="0" w:color="auto"/>
            <w:left w:val="none" w:sz="0" w:space="0" w:color="auto"/>
            <w:bottom w:val="none" w:sz="0" w:space="0" w:color="auto"/>
            <w:right w:val="none" w:sz="0" w:space="0" w:color="auto"/>
          </w:divBdr>
          <w:divsChild>
            <w:div w:id="16440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9089">
      <w:bodyDiv w:val="1"/>
      <w:marLeft w:val="0"/>
      <w:marRight w:val="0"/>
      <w:marTop w:val="0"/>
      <w:marBottom w:val="0"/>
      <w:divBdr>
        <w:top w:val="none" w:sz="0" w:space="0" w:color="auto"/>
        <w:left w:val="none" w:sz="0" w:space="0" w:color="auto"/>
        <w:bottom w:val="none" w:sz="0" w:space="0" w:color="auto"/>
        <w:right w:val="none" w:sz="0" w:space="0" w:color="auto"/>
      </w:divBdr>
      <w:divsChild>
        <w:div w:id="1378361558">
          <w:marLeft w:val="0"/>
          <w:marRight w:val="0"/>
          <w:marTop w:val="0"/>
          <w:marBottom w:val="240"/>
          <w:divBdr>
            <w:top w:val="none" w:sz="0" w:space="0" w:color="auto"/>
            <w:left w:val="none" w:sz="0" w:space="0" w:color="auto"/>
            <w:bottom w:val="none" w:sz="0" w:space="0" w:color="auto"/>
            <w:right w:val="none" w:sz="0" w:space="0" w:color="auto"/>
          </w:divBdr>
        </w:div>
        <w:div w:id="831218961">
          <w:marLeft w:val="0"/>
          <w:marRight w:val="0"/>
          <w:marTop w:val="0"/>
          <w:marBottom w:val="240"/>
          <w:divBdr>
            <w:top w:val="none" w:sz="0" w:space="0" w:color="auto"/>
            <w:left w:val="none" w:sz="0" w:space="0" w:color="auto"/>
            <w:bottom w:val="none" w:sz="0" w:space="0" w:color="auto"/>
            <w:right w:val="none" w:sz="0" w:space="0" w:color="auto"/>
          </w:divBdr>
        </w:div>
        <w:div w:id="1580946841">
          <w:marLeft w:val="0"/>
          <w:marRight w:val="0"/>
          <w:marTop w:val="0"/>
          <w:marBottom w:val="240"/>
          <w:divBdr>
            <w:top w:val="none" w:sz="0" w:space="0" w:color="auto"/>
            <w:left w:val="none" w:sz="0" w:space="0" w:color="auto"/>
            <w:bottom w:val="none" w:sz="0" w:space="0" w:color="auto"/>
            <w:right w:val="none" w:sz="0" w:space="0" w:color="auto"/>
          </w:divBdr>
        </w:div>
        <w:div w:id="32459691">
          <w:marLeft w:val="0"/>
          <w:marRight w:val="0"/>
          <w:marTop w:val="0"/>
          <w:marBottom w:val="240"/>
          <w:divBdr>
            <w:top w:val="none" w:sz="0" w:space="0" w:color="auto"/>
            <w:left w:val="none" w:sz="0" w:space="0" w:color="auto"/>
            <w:bottom w:val="none" w:sz="0" w:space="0" w:color="auto"/>
            <w:right w:val="none" w:sz="0" w:space="0" w:color="auto"/>
          </w:divBdr>
        </w:div>
        <w:div w:id="188834188">
          <w:marLeft w:val="0"/>
          <w:marRight w:val="0"/>
          <w:marTop w:val="0"/>
          <w:marBottom w:val="240"/>
          <w:divBdr>
            <w:top w:val="none" w:sz="0" w:space="0" w:color="auto"/>
            <w:left w:val="none" w:sz="0" w:space="0" w:color="auto"/>
            <w:bottom w:val="none" w:sz="0" w:space="0" w:color="auto"/>
            <w:right w:val="none" w:sz="0" w:space="0" w:color="auto"/>
          </w:divBdr>
        </w:div>
        <w:div w:id="1780643237">
          <w:marLeft w:val="0"/>
          <w:marRight w:val="0"/>
          <w:marTop w:val="0"/>
          <w:marBottom w:val="240"/>
          <w:divBdr>
            <w:top w:val="none" w:sz="0" w:space="0" w:color="auto"/>
            <w:left w:val="none" w:sz="0" w:space="0" w:color="auto"/>
            <w:bottom w:val="none" w:sz="0" w:space="0" w:color="auto"/>
            <w:right w:val="none" w:sz="0" w:space="0" w:color="auto"/>
          </w:divBdr>
        </w:div>
      </w:divsChild>
    </w:div>
    <w:div w:id="1905020961">
      <w:bodyDiv w:val="1"/>
      <w:marLeft w:val="0"/>
      <w:marRight w:val="0"/>
      <w:marTop w:val="0"/>
      <w:marBottom w:val="0"/>
      <w:divBdr>
        <w:top w:val="none" w:sz="0" w:space="0" w:color="auto"/>
        <w:left w:val="none" w:sz="0" w:space="0" w:color="auto"/>
        <w:bottom w:val="none" w:sz="0" w:space="0" w:color="auto"/>
        <w:right w:val="none" w:sz="0" w:space="0" w:color="auto"/>
      </w:divBdr>
    </w:div>
    <w:div w:id="2034919053">
      <w:bodyDiv w:val="1"/>
      <w:marLeft w:val="0"/>
      <w:marRight w:val="0"/>
      <w:marTop w:val="0"/>
      <w:marBottom w:val="0"/>
      <w:divBdr>
        <w:top w:val="none" w:sz="0" w:space="0" w:color="auto"/>
        <w:left w:val="none" w:sz="0" w:space="0" w:color="auto"/>
        <w:bottom w:val="none" w:sz="0" w:space="0" w:color="auto"/>
        <w:right w:val="none" w:sz="0" w:space="0" w:color="auto"/>
      </w:divBdr>
      <w:divsChild>
        <w:div w:id="1605459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P:\OneDrive%20-%20UP%20Education\Assignments\Blank-Assignment-Layou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Blank-Assignment-Layout.dotx</Template>
  <TotalTime>1885</TotalTime>
  <Pages>27</Pages>
  <Words>6838</Words>
  <Characters>38983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45730</CharactersWithSpaces>
  <SharedDoc>false</SharedDoc>
  <HLinks>
    <vt:vector size="144" baseType="variant">
      <vt:variant>
        <vt:i4>1310774</vt:i4>
      </vt:variant>
      <vt:variant>
        <vt:i4>140</vt:i4>
      </vt:variant>
      <vt:variant>
        <vt:i4>0</vt:i4>
      </vt:variant>
      <vt:variant>
        <vt:i4>5</vt:i4>
      </vt:variant>
      <vt:variant>
        <vt:lpwstr/>
      </vt:variant>
      <vt:variant>
        <vt:lpwstr>_Toc172561301</vt:lpwstr>
      </vt:variant>
      <vt:variant>
        <vt:i4>1310774</vt:i4>
      </vt:variant>
      <vt:variant>
        <vt:i4>134</vt:i4>
      </vt:variant>
      <vt:variant>
        <vt:i4>0</vt:i4>
      </vt:variant>
      <vt:variant>
        <vt:i4>5</vt:i4>
      </vt:variant>
      <vt:variant>
        <vt:lpwstr/>
      </vt:variant>
      <vt:variant>
        <vt:lpwstr>_Toc172561300</vt:lpwstr>
      </vt:variant>
      <vt:variant>
        <vt:i4>1900599</vt:i4>
      </vt:variant>
      <vt:variant>
        <vt:i4>128</vt:i4>
      </vt:variant>
      <vt:variant>
        <vt:i4>0</vt:i4>
      </vt:variant>
      <vt:variant>
        <vt:i4>5</vt:i4>
      </vt:variant>
      <vt:variant>
        <vt:lpwstr/>
      </vt:variant>
      <vt:variant>
        <vt:lpwstr>_Toc172561299</vt:lpwstr>
      </vt:variant>
      <vt:variant>
        <vt:i4>1900599</vt:i4>
      </vt:variant>
      <vt:variant>
        <vt:i4>122</vt:i4>
      </vt:variant>
      <vt:variant>
        <vt:i4>0</vt:i4>
      </vt:variant>
      <vt:variant>
        <vt:i4>5</vt:i4>
      </vt:variant>
      <vt:variant>
        <vt:lpwstr/>
      </vt:variant>
      <vt:variant>
        <vt:lpwstr>_Toc172561298</vt:lpwstr>
      </vt:variant>
      <vt:variant>
        <vt:i4>1900599</vt:i4>
      </vt:variant>
      <vt:variant>
        <vt:i4>116</vt:i4>
      </vt:variant>
      <vt:variant>
        <vt:i4>0</vt:i4>
      </vt:variant>
      <vt:variant>
        <vt:i4>5</vt:i4>
      </vt:variant>
      <vt:variant>
        <vt:lpwstr/>
      </vt:variant>
      <vt:variant>
        <vt:lpwstr>_Toc172561297</vt:lpwstr>
      </vt:variant>
      <vt:variant>
        <vt:i4>1900599</vt:i4>
      </vt:variant>
      <vt:variant>
        <vt:i4>110</vt:i4>
      </vt:variant>
      <vt:variant>
        <vt:i4>0</vt:i4>
      </vt:variant>
      <vt:variant>
        <vt:i4>5</vt:i4>
      </vt:variant>
      <vt:variant>
        <vt:lpwstr/>
      </vt:variant>
      <vt:variant>
        <vt:lpwstr>_Toc172561296</vt:lpwstr>
      </vt:variant>
      <vt:variant>
        <vt:i4>1900599</vt:i4>
      </vt:variant>
      <vt:variant>
        <vt:i4>104</vt:i4>
      </vt:variant>
      <vt:variant>
        <vt:i4>0</vt:i4>
      </vt:variant>
      <vt:variant>
        <vt:i4>5</vt:i4>
      </vt:variant>
      <vt:variant>
        <vt:lpwstr/>
      </vt:variant>
      <vt:variant>
        <vt:lpwstr>_Toc172561295</vt:lpwstr>
      </vt:variant>
      <vt:variant>
        <vt:i4>1900599</vt:i4>
      </vt:variant>
      <vt:variant>
        <vt:i4>98</vt:i4>
      </vt:variant>
      <vt:variant>
        <vt:i4>0</vt:i4>
      </vt:variant>
      <vt:variant>
        <vt:i4>5</vt:i4>
      </vt:variant>
      <vt:variant>
        <vt:lpwstr/>
      </vt:variant>
      <vt:variant>
        <vt:lpwstr>_Toc172561294</vt:lpwstr>
      </vt:variant>
      <vt:variant>
        <vt:i4>1900599</vt:i4>
      </vt:variant>
      <vt:variant>
        <vt:i4>92</vt:i4>
      </vt:variant>
      <vt:variant>
        <vt:i4>0</vt:i4>
      </vt:variant>
      <vt:variant>
        <vt:i4>5</vt:i4>
      </vt:variant>
      <vt:variant>
        <vt:lpwstr/>
      </vt:variant>
      <vt:variant>
        <vt:lpwstr>_Toc172561293</vt:lpwstr>
      </vt:variant>
      <vt:variant>
        <vt:i4>1900599</vt:i4>
      </vt:variant>
      <vt:variant>
        <vt:i4>86</vt:i4>
      </vt:variant>
      <vt:variant>
        <vt:i4>0</vt:i4>
      </vt:variant>
      <vt:variant>
        <vt:i4>5</vt:i4>
      </vt:variant>
      <vt:variant>
        <vt:lpwstr/>
      </vt:variant>
      <vt:variant>
        <vt:lpwstr>_Toc172561292</vt:lpwstr>
      </vt:variant>
      <vt:variant>
        <vt:i4>1900599</vt:i4>
      </vt:variant>
      <vt:variant>
        <vt:i4>80</vt:i4>
      </vt:variant>
      <vt:variant>
        <vt:i4>0</vt:i4>
      </vt:variant>
      <vt:variant>
        <vt:i4>5</vt:i4>
      </vt:variant>
      <vt:variant>
        <vt:lpwstr/>
      </vt:variant>
      <vt:variant>
        <vt:lpwstr>_Toc172561291</vt:lpwstr>
      </vt:variant>
      <vt:variant>
        <vt:i4>1900599</vt:i4>
      </vt:variant>
      <vt:variant>
        <vt:i4>74</vt:i4>
      </vt:variant>
      <vt:variant>
        <vt:i4>0</vt:i4>
      </vt:variant>
      <vt:variant>
        <vt:i4>5</vt:i4>
      </vt:variant>
      <vt:variant>
        <vt:lpwstr/>
      </vt:variant>
      <vt:variant>
        <vt:lpwstr>_Toc172561290</vt:lpwstr>
      </vt:variant>
      <vt:variant>
        <vt:i4>1835063</vt:i4>
      </vt:variant>
      <vt:variant>
        <vt:i4>68</vt:i4>
      </vt:variant>
      <vt:variant>
        <vt:i4>0</vt:i4>
      </vt:variant>
      <vt:variant>
        <vt:i4>5</vt:i4>
      </vt:variant>
      <vt:variant>
        <vt:lpwstr/>
      </vt:variant>
      <vt:variant>
        <vt:lpwstr>_Toc172561289</vt:lpwstr>
      </vt:variant>
      <vt:variant>
        <vt:i4>1835063</vt:i4>
      </vt:variant>
      <vt:variant>
        <vt:i4>62</vt:i4>
      </vt:variant>
      <vt:variant>
        <vt:i4>0</vt:i4>
      </vt:variant>
      <vt:variant>
        <vt:i4>5</vt:i4>
      </vt:variant>
      <vt:variant>
        <vt:lpwstr/>
      </vt:variant>
      <vt:variant>
        <vt:lpwstr>_Toc172561288</vt:lpwstr>
      </vt:variant>
      <vt:variant>
        <vt:i4>1835063</vt:i4>
      </vt:variant>
      <vt:variant>
        <vt:i4>56</vt:i4>
      </vt:variant>
      <vt:variant>
        <vt:i4>0</vt:i4>
      </vt:variant>
      <vt:variant>
        <vt:i4>5</vt:i4>
      </vt:variant>
      <vt:variant>
        <vt:lpwstr/>
      </vt:variant>
      <vt:variant>
        <vt:lpwstr>_Toc172561287</vt:lpwstr>
      </vt:variant>
      <vt:variant>
        <vt:i4>1835063</vt:i4>
      </vt:variant>
      <vt:variant>
        <vt:i4>50</vt:i4>
      </vt:variant>
      <vt:variant>
        <vt:i4>0</vt:i4>
      </vt:variant>
      <vt:variant>
        <vt:i4>5</vt:i4>
      </vt:variant>
      <vt:variant>
        <vt:lpwstr/>
      </vt:variant>
      <vt:variant>
        <vt:lpwstr>_Toc172561286</vt:lpwstr>
      </vt:variant>
      <vt:variant>
        <vt:i4>1835063</vt:i4>
      </vt:variant>
      <vt:variant>
        <vt:i4>44</vt:i4>
      </vt:variant>
      <vt:variant>
        <vt:i4>0</vt:i4>
      </vt:variant>
      <vt:variant>
        <vt:i4>5</vt:i4>
      </vt:variant>
      <vt:variant>
        <vt:lpwstr/>
      </vt:variant>
      <vt:variant>
        <vt:lpwstr>_Toc172561285</vt:lpwstr>
      </vt:variant>
      <vt:variant>
        <vt:i4>1835063</vt:i4>
      </vt:variant>
      <vt:variant>
        <vt:i4>38</vt:i4>
      </vt:variant>
      <vt:variant>
        <vt:i4>0</vt:i4>
      </vt:variant>
      <vt:variant>
        <vt:i4>5</vt:i4>
      </vt:variant>
      <vt:variant>
        <vt:lpwstr/>
      </vt:variant>
      <vt:variant>
        <vt:lpwstr>_Toc172561284</vt:lpwstr>
      </vt:variant>
      <vt:variant>
        <vt:i4>1835063</vt:i4>
      </vt:variant>
      <vt:variant>
        <vt:i4>32</vt:i4>
      </vt:variant>
      <vt:variant>
        <vt:i4>0</vt:i4>
      </vt:variant>
      <vt:variant>
        <vt:i4>5</vt:i4>
      </vt:variant>
      <vt:variant>
        <vt:lpwstr/>
      </vt:variant>
      <vt:variant>
        <vt:lpwstr>_Toc172561283</vt:lpwstr>
      </vt:variant>
      <vt:variant>
        <vt:i4>1835063</vt:i4>
      </vt:variant>
      <vt:variant>
        <vt:i4>26</vt:i4>
      </vt:variant>
      <vt:variant>
        <vt:i4>0</vt:i4>
      </vt:variant>
      <vt:variant>
        <vt:i4>5</vt:i4>
      </vt:variant>
      <vt:variant>
        <vt:lpwstr/>
      </vt:variant>
      <vt:variant>
        <vt:lpwstr>_Toc172561282</vt:lpwstr>
      </vt:variant>
      <vt:variant>
        <vt:i4>1835063</vt:i4>
      </vt:variant>
      <vt:variant>
        <vt:i4>20</vt:i4>
      </vt:variant>
      <vt:variant>
        <vt:i4>0</vt:i4>
      </vt:variant>
      <vt:variant>
        <vt:i4>5</vt:i4>
      </vt:variant>
      <vt:variant>
        <vt:lpwstr/>
      </vt:variant>
      <vt:variant>
        <vt:lpwstr>_Toc172561281</vt:lpwstr>
      </vt:variant>
      <vt:variant>
        <vt:i4>1835063</vt:i4>
      </vt:variant>
      <vt:variant>
        <vt:i4>14</vt:i4>
      </vt:variant>
      <vt:variant>
        <vt:i4>0</vt:i4>
      </vt:variant>
      <vt:variant>
        <vt:i4>5</vt:i4>
      </vt:variant>
      <vt:variant>
        <vt:lpwstr/>
      </vt:variant>
      <vt:variant>
        <vt:lpwstr>_Toc172561280</vt:lpwstr>
      </vt:variant>
      <vt:variant>
        <vt:i4>1245239</vt:i4>
      </vt:variant>
      <vt:variant>
        <vt:i4>8</vt:i4>
      </vt:variant>
      <vt:variant>
        <vt:i4>0</vt:i4>
      </vt:variant>
      <vt:variant>
        <vt:i4>5</vt:i4>
      </vt:variant>
      <vt:variant>
        <vt:lpwstr/>
      </vt:variant>
      <vt:variant>
        <vt:lpwstr>_Toc172561279</vt:lpwstr>
      </vt:variant>
      <vt:variant>
        <vt:i4>1245239</vt:i4>
      </vt:variant>
      <vt:variant>
        <vt:i4>2</vt:i4>
      </vt:variant>
      <vt:variant>
        <vt:i4>0</vt:i4>
      </vt:variant>
      <vt:variant>
        <vt:i4>5</vt:i4>
      </vt:variant>
      <vt:variant>
        <vt:lpwstr/>
      </vt:variant>
      <vt:variant>
        <vt:lpwstr>_Toc172561278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Tetzlaff</dc:creator>
  <cp:keywords/>
  <dc:description/>
  <cp:lastModifiedBy>Alex Legner</cp:lastModifiedBy>
  <cp:revision>728</cp:revision>
  <cp:lastPrinted>2024-08-15T00:54:00Z</cp:lastPrinted>
  <dcterms:created xsi:type="dcterms:W3CDTF">2024-07-22T23:03:00Z</dcterms:created>
  <dcterms:modified xsi:type="dcterms:W3CDTF">2024-08-15T00:54:00Z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2023-07-24T04:35:31Z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f31b728a-f8ae-4813-a500-a0a99c0e48a6</vt:lpwstr>
  </property>
  <property fmtid="{D5CDD505-2E9C-101B-9397-08002B2CF9AE}" pid="8" name="MSIP_Label_c96ed6d7-747c-41fd-b042-ff14484edc24_ContentBits">
    <vt:lpwstr>0</vt:lpwstr>
  </property>
</Properties>
</file>